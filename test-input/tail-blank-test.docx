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B2071A3" w14:textId="77777777" w:rsidR="00482837" w:rsidRPr="00BD32B6" w:rsidRDefault="00482837" w:rsidP="00F3065A">
      <w:pPr>
        <w:spacing w:beforeLines="100" w:before="312" w:afterLines="100" w:after="312"/>
        <w:rPr>
          <w:rFonts w:eastAsia="黑体"/>
          <w:b/>
          <w:color w:val="FF0000"/>
          <w:w w:val="62"/>
          <w:sz w:val="72"/>
          <w:szCs w:val="72"/>
        </w:rPr>
      </w:pPr>
    </w:p>
    <w:p w14:paraId="26B4704E" w14:textId="77777777" w:rsidR="00482837" w:rsidRPr="00C02A61" w:rsidRDefault="00482837" w:rsidP="00272595">
      <w:pPr>
        <w:pStyle w:val="Default"/>
        <w:spacing w:line="400" w:lineRule="exact"/>
        <w:jc w:val="center"/>
        <w:rPr>
          <w:rFonts w:ascii="Times New Roman" w:eastAsia="宋体" w:hAnsi="Times New Roman" w:cs="Times New Roman"/>
          <w:color w:val="auto"/>
          <w:kern w:val="2"/>
          <w:sz w:val="44"/>
          <w:szCs w:val="44"/>
        </w:rPr>
      </w:pPr>
    </w:p>
    <w:p w14:paraId="73451E00" w14:textId="77777777" w:rsidR="00482837" w:rsidRPr="008F351E" w:rsidRDefault="00BA2B75" w:rsidP="00AB7595">
      <w:pPr>
        <w:adjustRightInd w:val="0"/>
        <w:spacing w:line="560" w:lineRule="exact"/>
        <w:jc w:val="center"/>
        <w:rPr>
          <w:rFonts w:ascii="宋体" w:hAnsi="宋体" w:hint="eastAsia"/>
          <w:b/>
          <w:bCs/>
          <w:color w:val="000000"/>
          <w:sz w:val="44"/>
          <w:szCs w:val="44"/>
        </w:rPr>
      </w:pPr>
      <w:r w:rsidRPr="008F351E">
        <w:rPr>
          <w:rFonts w:ascii="宋体" w:hAnsi="宋体" w:hint="eastAsia"/>
          <w:b/>
          <w:bCs/>
          <w:color w:val="000000"/>
          <w:sz w:val="44"/>
          <w:szCs w:val="44"/>
        </w:rPr>
        <w:t>关于对</w:t>
      </w:r>
      <w:r w:rsidR="004B46CC" w:rsidRPr="004B46CC">
        <w:rPr>
          <w:rFonts w:ascii="宋体" w:hAnsi="宋体" w:hint="eastAsia"/>
          <w:b/>
          <w:bCs/>
          <w:color w:val="000000"/>
          <w:sz w:val="44"/>
          <w:szCs w:val="44"/>
        </w:rPr>
        <w:t>安盟保险四川省成都市地方财政补贴性农业经营主体用工团体意外伤害保险（2026）</w:t>
      </w:r>
      <w:r w:rsidRPr="008F351E">
        <w:rPr>
          <w:rFonts w:ascii="宋体" w:hAnsi="宋体" w:hint="eastAsia"/>
          <w:b/>
          <w:bCs/>
          <w:color w:val="000000"/>
          <w:sz w:val="44"/>
          <w:szCs w:val="44"/>
        </w:rPr>
        <w:t>进行报备的报告</w:t>
      </w:r>
    </w:p>
    <w:p w14:paraId="3D9CD2A6" w14:textId="77777777" w:rsidR="00BF6F3F" w:rsidRPr="003634AA" w:rsidRDefault="00BF6F3F" w:rsidP="003634AA">
      <w:pPr>
        <w:spacing w:line="560" w:lineRule="exact"/>
        <w:ind w:firstLineChars="200" w:firstLine="640"/>
        <w:rPr>
          <w:rFonts w:ascii="仿宋_GB2312" w:eastAsia="仿宋_GB2312"/>
          <w:sz w:val="32"/>
          <w:szCs w:val="32"/>
        </w:rPr>
      </w:pPr>
    </w:p>
    <w:p w14:paraId="4449EC77" w14:textId="77777777" w:rsidR="003634AA" w:rsidRPr="008F351E" w:rsidRDefault="003634AA" w:rsidP="003634AA">
      <w:pPr>
        <w:spacing w:line="560" w:lineRule="exact"/>
        <w:rPr>
          <w:rFonts w:ascii="仿宋" w:eastAsia="仿宋" w:hAnsi="仿宋" w:hint="eastAsia"/>
          <w:sz w:val="32"/>
          <w:szCs w:val="32"/>
        </w:rPr>
      </w:pPr>
      <w:r w:rsidRPr="008F351E">
        <w:rPr>
          <w:rFonts w:ascii="仿宋" w:eastAsia="仿宋" w:hAnsi="仿宋" w:hint="eastAsia"/>
          <w:sz w:val="32"/>
          <w:szCs w:val="32"/>
        </w:rPr>
        <w:t>国家金融监督管理总局</w:t>
      </w:r>
      <w:r w:rsidR="005B63BE">
        <w:rPr>
          <w:rFonts w:ascii="仿宋" w:eastAsia="仿宋" w:hAnsi="仿宋" w:hint="eastAsia"/>
          <w:sz w:val="32"/>
          <w:szCs w:val="32"/>
        </w:rPr>
        <w:t>四川</w:t>
      </w:r>
      <w:r w:rsidRPr="008F351E">
        <w:rPr>
          <w:rFonts w:ascii="仿宋" w:eastAsia="仿宋" w:hAnsi="仿宋" w:hint="eastAsia"/>
          <w:sz w:val="32"/>
          <w:szCs w:val="32"/>
        </w:rPr>
        <w:t>监管局：</w:t>
      </w:r>
    </w:p>
    <w:p w14:paraId="630179FA" w14:textId="77777777" w:rsidR="003634AA" w:rsidRPr="008F351E" w:rsidRDefault="003634AA" w:rsidP="003634AA">
      <w:pPr>
        <w:spacing w:line="560" w:lineRule="exact"/>
        <w:ind w:firstLineChars="200" w:firstLine="640"/>
        <w:rPr>
          <w:rFonts w:ascii="仿宋" w:eastAsia="仿宋" w:hAnsi="仿宋" w:hint="eastAsia"/>
          <w:sz w:val="32"/>
          <w:szCs w:val="32"/>
        </w:rPr>
      </w:pPr>
      <w:r w:rsidRPr="008F351E">
        <w:rPr>
          <w:rFonts w:ascii="仿宋" w:eastAsia="仿宋" w:hAnsi="仿宋" w:hint="eastAsia"/>
          <w:sz w:val="32"/>
          <w:szCs w:val="32"/>
        </w:rPr>
        <w:t>根据《财产保险公司保险条款和保险费率管理办法》（银保监会令〔2021〕10号）、《中国银保监会办公厅关于进一步加强和改进财产保险公司产品监管有关问题的通知》（银保监办发〔2020〕17号）等相关法律法规的规定，现将公司开办的《</w:t>
      </w:r>
      <w:r w:rsidR="004B46CC" w:rsidRPr="004B46CC">
        <w:rPr>
          <w:rFonts w:ascii="仿宋" w:eastAsia="仿宋" w:hAnsi="仿宋" w:hint="eastAsia"/>
          <w:sz w:val="32"/>
          <w:szCs w:val="32"/>
        </w:rPr>
        <w:t>安盟保险四川省成都市地方财政补贴性农业经营主体用工团体意外伤害保险（2026）</w:t>
      </w:r>
      <w:r w:rsidRPr="008F351E">
        <w:rPr>
          <w:rFonts w:ascii="仿宋" w:eastAsia="仿宋" w:hAnsi="仿宋" w:hint="eastAsia"/>
          <w:sz w:val="32"/>
          <w:szCs w:val="32"/>
        </w:rPr>
        <w:t>》进行报备，相关材料详见附件，请予以备案。</w:t>
      </w:r>
    </w:p>
    <w:p w14:paraId="4AB1697A" w14:textId="77777777" w:rsidR="003634AA" w:rsidRPr="008F351E" w:rsidRDefault="003634AA" w:rsidP="003634AA">
      <w:pPr>
        <w:spacing w:line="560" w:lineRule="exact"/>
        <w:ind w:firstLineChars="200" w:firstLine="640"/>
        <w:rPr>
          <w:rFonts w:ascii="仿宋" w:eastAsia="仿宋" w:hAnsi="仿宋" w:hint="eastAsia"/>
          <w:sz w:val="32"/>
          <w:szCs w:val="32"/>
        </w:rPr>
      </w:pPr>
      <w:r w:rsidRPr="008F351E">
        <w:rPr>
          <w:rFonts w:ascii="仿宋" w:eastAsia="仿宋" w:hAnsi="仿宋" w:hint="eastAsia"/>
          <w:sz w:val="32"/>
          <w:szCs w:val="32"/>
        </w:rPr>
        <w:t>特此报告。</w:t>
      </w:r>
    </w:p>
    <w:p w14:paraId="13283840" w14:textId="77777777" w:rsidR="001D509C" w:rsidRPr="001D509C" w:rsidRDefault="001D509C" w:rsidP="001852CC">
      <w:pPr>
        <w:spacing w:line="560" w:lineRule="exact"/>
        <w:ind w:firstLine="645"/>
        <w:rPr>
          <w:rFonts w:ascii="仿宋" w:eastAsia="仿宋" w:hAnsi="仿宋" w:hint="eastAsia"/>
          <w:sz w:val="32"/>
          <w:szCs w:val="32"/>
        </w:rPr>
      </w:pPr>
      <w:r w:rsidRPr="001D509C">
        <w:rPr>
          <w:rFonts w:ascii="仿宋" w:eastAsia="仿宋" w:hAnsi="仿宋" w:hint="eastAsia"/>
          <w:sz w:val="32"/>
          <w:szCs w:val="32"/>
        </w:rPr>
        <w:t>附件：1.</w:t>
      </w:r>
      <w:r w:rsidR="0017271D">
        <w:rPr>
          <w:rFonts w:ascii="仿宋" w:eastAsia="仿宋" w:hAnsi="仿宋" w:hint="eastAsia"/>
          <w:sz w:val="32"/>
          <w:szCs w:val="32"/>
        </w:rPr>
        <w:t>1</w:t>
      </w:r>
      <w:r w:rsidR="004B46CC">
        <w:rPr>
          <w:rFonts w:ascii="仿宋" w:eastAsia="仿宋" w:hAnsi="仿宋" w:hint="eastAsia"/>
          <w:sz w:val="32"/>
          <w:szCs w:val="32"/>
        </w:rPr>
        <w:t>安盟保险四川省成都市地方财政补贴性农业经营主体用工团体意外伤害保险（2026）</w:t>
      </w:r>
      <w:r w:rsidRPr="001D509C">
        <w:rPr>
          <w:rFonts w:ascii="仿宋" w:eastAsia="仿宋" w:hAnsi="仿宋" w:hint="eastAsia"/>
          <w:spacing w:val="-4"/>
          <w:sz w:val="32"/>
          <w:szCs w:val="32"/>
        </w:rPr>
        <w:t>法律审查声明书</w:t>
      </w:r>
    </w:p>
    <w:p w14:paraId="0902BB4E" w14:textId="77777777" w:rsidR="001D509C" w:rsidRPr="001D509C" w:rsidRDefault="0017271D" w:rsidP="001852CC">
      <w:pPr>
        <w:spacing w:line="560" w:lineRule="exact"/>
        <w:ind w:firstLineChars="443" w:firstLine="1418"/>
        <w:rPr>
          <w:rFonts w:ascii="仿宋" w:eastAsia="仿宋" w:hAnsi="仿宋" w:hint="eastAsia"/>
          <w:sz w:val="32"/>
          <w:szCs w:val="32"/>
        </w:rPr>
      </w:pPr>
      <w:r>
        <w:rPr>
          <w:rFonts w:ascii="仿宋" w:eastAsia="仿宋" w:hAnsi="仿宋" w:hint="eastAsia"/>
          <w:sz w:val="32"/>
          <w:szCs w:val="32"/>
        </w:rPr>
        <w:t>1.2</w:t>
      </w:r>
      <w:r w:rsidR="004B46CC">
        <w:rPr>
          <w:rFonts w:ascii="仿宋" w:eastAsia="仿宋" w:hAnsi="仿宋" w:hint="eastAsia"/>
          <w:sz w:val="32"/>
          <w:szCs w:val="32"/>
        </w:rPr>
        <w:t>安盟保险四川省成都市地方财政补贴性农业经营主体用工团体意外伤害保险（2026）</w:t>
      </w:r>
      <w:r w:rsidR="001D509C" w:rsidRPr="001D509C">
        <w:rPr>
          <w:rFonts w:ascii="仿宋" w:eastAsia="仿宋" w:hAnsi="仿宋" w:hint="eastAsia"/>
          <w:spacing w:val="-2"/>
          <w:sz w:val="32"/>
          <w:szCs w:val="32"/>
        </w:rPr>
        <w:t>精算审查声明书</w:t>
      </w:r>
    </w:p>
    <w:p w14:paraId="48D860D3" w14:textId="77777777" w:rsidR="001D509C" w:rsidRPr="001D509C" w:rsidRDefault="0017271D" w:rsidP="00AB7595">
      <w:pPr>
        <w:spacing w:line="560" w:lineRule="exact"/>
        <w:ind w:firstLineChars="443" w:firstLine="1418"/>
        <w:rPr>
          <w:rFonts w:ascii="仿宋" w:eastAsia="仿宋" w:hAnsi="仿宋" w:hint="eastAsia"/>
          <w:sz w:val="32"/>
          <w:szCs w:val="32"/>
        </w:rPr>
      </w:pPr>
      <w:r>
        <w:rPr>
          <w:rFonts w:ascii="仿宋" w:eastAsia="仿宋" w:hAnsi="仿宋" w:hint="eastAsia"/>
          <w:sz w:val="32"/>
          <w:szCs w:val="32"/>
        </w:rPr>
        <w:t>1.3</w:t>
      </w:r>
      <w:r w:rsidR="004B46CC">
        <w:rPr>
          <w:rFonts w:ascii="仿宋" w:eastAsia="仿宋" w:hAnsi="仿宋" w:hint="eastAsia"/>
          <w:sz w:val="32"/>
          <w:szCs w:val="32"/>
        </w:rPr>
        <w:t>安盟保险四川省成都市地方财政补贴性农业经营主体用工团体意外伤害保险（2026）</w:t>
      </w:r>
      <w:r w:rsidR="00AB7595" w:rsidRPr="001D509C">
        <w:rPr>
          <w:rFonts w:ascii="仿宋" w:eastAsia="仿宋" w:hAnsi="仿宋" w:hint="eastAsia"/>
          <w:sz w:val="32"/>
          <w:szCs w:val="32"/>
        </w:rPr>
        <w:t>条款</w:t>
      </w:r>
    </w:p>
    <w:p w14:paraId="30074F0D" w14:textId="77777777" w:rsidR="001D509C" w:rsidRPr="001D509C" w:rsidRDefault="0017271D" w:rsidP="00AB7595">
      <w:pPr>
        <w:spacing w:line="560" w:lineRule="exact"/>
        <w:ind w:firstLineChars="443" w:firstLine="1418"/>
        <w:rPr>
          <w:rFonts w:ascii="仿宋" w:eastAsia="仿宋" w:hAnsi="仿宋" w:hint="eastAsia"/>
          <w:sz w:val="32"/>
          <w:szCs w:val="32"/>
        </w:rPr>
      </w:pPr>
      <w:r>
        <w:rPr>
          <w:rFonts w:ascii="仿宋" w:eastAsia="仿宋" w:hAnsi="仿宋" w:hint="eastAsia"/>
          <w:sz w:val="32"/>
          <w:szCs w:val="32"/>
        </w:rPr>
        <w:lastRenderedPageBreak/>
        <w:t>1.4</w:t>
      </w:r>
      <w:r w:rsidR="00AB7595">
        <w:rPr>
          <w:rFonts w:ascii="仿宋" w:eastAsia="仿宋" w:hAnsi="仿宋" w:hint="eastAsia"/>
          <w:sz w:val="32"/>
          <w:szCs w:val="32"/>
        </w:rPr>
        <w:t>安</w:t>
      </w:r>
      <w:r w:rsidR="004B46CC">
        <w:rPr>
          <w:rFonts w:ascii="仿宋" w:eastAsia="仿宋" w:hAnsi="仿宋" w:hint="eastAsia"/>
          <w:sz w:val="32"/>
          <w:szCs w:val="32"/>
        </w:rPr>
        <w:t>安盟保险四川省成都市地方财政补贴性农业经营主体用工团体意外伤害保险（2026）</w:t>
      </w:r>
      <w:r w:rsidR="00AB7595" w:rsidRPr="001D509C">
        <w:rPr>
          <w:rFonts w:ascii="仿宋" w:eastAsia="仿宋" w:hAnsi="仿宋" w:hint="eastAsia"/>
          <w:sz w:val="32"/>
          <w:szCs w:val="32"/>
        </w:rPr>
        <w:t>费率表</w:t>
      </w:r>
    </w:p>
    <w:p w14:paraId="23707BBE" w14:textId="77777777" w:rsidR="00AB7595" w:rsidRDefault="0017271D" w:rsidP="00AB7595">
      <w:pPr>
        <w:spacing w:line="560" w:lineRule="exact"/>
        <w:ind w:firstLineChars="443" w:firstLine="1418"/>
        <w:rPr>
          <w:rFonts w:ascii="仿宋" w:eastAsia="仿宋" w:hAnsi="仿宋" w:hint="eastAsia"/>
          <w:sz w:val="32"/>
          <w:szCs w:val="32"/>
        </w:rPr>
      </w:pPr>
      <w:r>
        <w:rPr>
          <w:rFonts w:ascii="仿宋" w:eastAsia="仿宋" w:hAnsi="仿宋" w:hint="eastAsia"/>
          <w:sz w:val="32"/>
          <w:szCs w:val="32"/>
        </w:rPr>
        <w:t>1.5</w:t>
      </w:r>
      <w:r w:rsidR="004B46CC">
        <w:rPr>
          <w:rFonts w:ascii="仿宋" w:eastAsia="仿宋" w:hAnsi="仿宋" w:hint="eastAsia"/>
          <w:sz w:val="32"/>
          <w:szCs w:val="32"/>
        </w:rPr>
        <w:t>安盟保险四川省成都市地方财政补贴性农业经营主体用工团体意外伤害保险（2026）</w:t>
      </w:r>
      <w:r w:rsidR="00AB7595">
        <w:rPr>
          <w:rFonts w:ascii="仿宋" w:eastAsia="仿宋" w:hAnsi="仿宋" w:hint="eastAsia"/>
          <w:sz w:val="32"/>
          <w:szCs w:val="32"/>
        </w:rPr>
        <w:t>基础</w:t>
      </w:r>
      <w:r w:rsidR="00AB7595" w:rsidRPr="001D509C">
        <w:rPr>
          <w:rFonts w:ascii="仿宋" w:eastAsia="仿宋" w:hAnsi="仿宋" w:hint="eastAsia"/>
          <w:sz w:val="32"/>
          <w:szCs w:val="32"/>
        </w:rPr>
        <w:t>费率表</w:t>
      </w:r>
    </w:p>
    <w:p w14:paraId="2D47EF95" w14:textId="77777777" w:rsidR="00041364" w:rsidRDefault="0017271D" w:rsidP="00AB7595">
      <w:pPr>
        <w:spacing w:line="560" w:lineRule="exact"/>
        <w:ind w:firstLineChars="443" w:firstLine="1418"/>
        <w:rPr>
          <w:rFonts w:ascii="仿宋" w:eastAsia="仿宋" w:hAnsi="仿宋" w:hint="eastAsia"/>
          <w:sz w:val="32"/>
          <w:szCs w:val="32"/>
        </w:rPr>
      </w:pPr>
      <w:r>
        <w:rPr>
          <w:rFonts w:ascii="仿宋" w:eastAsia="仿宋" w:hAnsi="仿宋" w:hint="eastAsia"/>
          <w:sz w:val="32"/>
          <w:szCs w:val="32"/>
        </w:rPr>
        <w:t>1.6</w:t>
      </w:r>
      <w:r w:rsidR="004B46CC">
        <w:rPr>
          <w:rFonts w:ascii="仿宋" w:eastAsia="仿宋" w:hAnsi="仿宋" w:hint="eastAsia"/>
          <w:sz w:val="32"/>
          <w:szCs w:val="32"/>
        </w:rPr>
        <w:t>安盟保险四川省成都市地方财政补贴性农业经营主体用工团体意外伤害保险（2026）</w:t>
      </w:r>
      <w:r w:rsidR="00041364">
        <w:rPr>
          <w:rFonts w:ascii="仿宋" w:eastAsia="仿宋" w:hAnsi="仿宋" w:hint="eastAsia"/>
          <w:sz w:val="32"/>
          <w:szCs w:val="32"/>
        </w:rPr>
        <w:t>费率精算报告</w:t>
      </w:r>
    </w:p>
    <w:p w14:paraId="3BBEEC83" w14:textId="77777777" w:rsidR="00041364" w:rsidRDefault="0017271D" w:rsidP="00AB7595">
      <w:pPr>
        <w:spacing w:line="560" w:lineRule="exact"/>
        <w:ind w:firstLineChars="443" w:firstLine="1418"/>
        <w:rPr>
          <w:rFonts w:ascii="仿宋" w:eastAsia="仿宋" w:hAnsi="仿宋" w:hint="eastAsia"/>
          <w:sz w:val="32"/>
          <w:szCs w:val="32"/>
        </w:rPr>
      </w:pPr>
      <w:r>
        <w:rPr>
          <w:rFonts w:ascii="仿宋" w:eastAsia="仿宋" w:hAnsi="仿宋" w:hint="eastAsia"/>
          <w:sz w:val="32"/>
          <w:szCs w:val="32"/>
        </w:rPr>
        <w:t>1.7</w:t>
      </w:r>
      <w:r w:rsidR="004B46CC">
        <w:rPr>
          <w:rFonts w:ascii="仿宋" w:eastAsia="仿宋" w:hAnsi="仿宋" w:hint="eastAsia"/>
          <w:sz w:val="32"/>
          <w:szCs w:val="32"/>
        </w:rPr>
        <w:t>安盟保险四川省成都市地方财政补贴性农业经营主体用工团体意外伤害保险（2026）</w:t>
      </w:r>
      <w:r w:rsidR="00041364">
        <w:rPr>
          <w:rFonts w:ascii="仿宋" w:eastAsia="仿宋" w:hAnsi="仿宋" w:hint="eastAsia"/>
          <w:sz w:val="32"/>
          <w:szCs w:val="32"/>
        </w:rPr>
        <w:t>可行性报告</w:t>
      </w:r>
    </w:p>
    <w:p w14:paraId="26843F13" w14:textId="77777777" w:rsidR="004B46CC" w:rsidRDefault="0017271D" w:rsidP="00AB7595">
      <w:pPr>
        <w:spacing w:line="560" w:lineRule="exact"/>
        <w:ind w:firstLineChars="443" w:firstLine="1418"/>
        <w:rPr>
          <w:rFonts w:ascii="仿宋" w:eastAsia="仿宋" w:hAnsi="仿宋" w:hint="eastAsia"/>
          <w:sz w:val="32"/>
          <w:szCs w:val="32"/>
        </w:rPr>
      </w:pPr>
      <w:r>
        <w:rPr>
          <w:rFonts w:ascii="仿宋" w:eastAsia="仿宋" w:hAnsi="仿宋" w:hint="eastAsia"/>
          <w:sz w:val="32"/>
          <w:szCs w:val="32"/>
        </w:rPr>
        <w:t>1.8</w:t>
      </w:r>
      <w:r w:rsidR="006D7C26">
        <w:rPr>
          <w:rFonts w:ascii="仿宋" w:eastAsia="仿宋" w:hAnsi="仿宋" w:hint="eastAsia"/>
          <w:sz w:val="32"/>
          <w:szCs w:val="32"/>
        </w:rPr>
        <w:t>安盟保险四川省成都市地方财政补贴性农业经营主体用工团体意外伤害保险（2026）</w:t>
      </w:r>
      <w:r w:rsidR="004B46CC">
        <w:rPr>
          <w:rFonts w:ascii="仿宋" w:eastAsia="仿宋" w:hAnsi="仿宋" w:hint="eastAsia"/>
          <w:sz w:val="32"/>
          <w:szCs w:val="32"/>
        </w:rPr>
        <w:t>佣金费用支付说明</w:t>
      </w:r>
    </w:p>
    <w:p w14:paraId="3A747B71" w14:textId="77777777" w:rsidR="00A57376" w:rsidRDefault="0017271D" w:rsidP="00AB7595">
      <w:pPr>
        <w:spacing w:line="560" w:lineRule="exact"/>
        <w:ind w:firstLineChars="443" w:firstLine="1418"/>
        <w:rPr>
          <w:rFonts w:ascii="仿宋" w:eastAsia="仿宋" w:hAnsi="仿宋" w:hint="eastAsia"/>
          <w:sz w:val="32"/>
          <w:szCs w:val="32"/>
        </w:rPr>
      </w:pPr>
      <w:r>
        <w:rPr>
          <w:rFonts w:ascii="仿宋" w:eastAsia="仿宋" w:hAnsi="仿宋" w:hint="eastAsia"/>
          <w:sz w:val="32"/>
          <w:szCs w:val="32"/>
        </w:rPr>
        <w:t>1.9</w:t>
      </w:r>
      <w:r w:rsidR="007E61EB" w:rsidRPr="007E61EB">
        <w:rPr>
          <w:rFonts w:ascii="仿宋" w:eastAsia="仿宋" w:hAnsi="仿宋" w:hint="eastAsia"/>
          <w:sz w:val="32"/>
          <w:szCs w:val="32"/>
        </w:rPr>
        <w:t>《成都市政策性农业保险试点工作领导小组关于印发〈成都市农业生产经营主体用工意外伤害保险试点工作实施方案〉的通知》（成农险组〔2017〕1号）</w:t>
      </w:r>
    </w:p>
    <w:p w14:paraId="21B07917" w14:textId="77777777" w:rsidR="007E61EB" w:rsidRDefault="0017271D" w:rsidP="00AB7595">
      <w:pPr>
        <w:spacing w:line="560" w:lineRule="exact"/>
        <w:ind w:firstLineChars="443" w:firstLine="1418"/>
        <w:rPr>
          <w:rFonts w:ascii="仿宋" w:eastAsia="仿宋" w:hAnsi="仿宋" w:hint="eastAsia"/>
          <w:sz w:val="32"/>
          <w:szCs w:val="32"/>
        </w:rPr>
      </w:pPr>
      <w:r>
        <w:rPr>
          <w:rFonts w:ascii="仿宋" w:eastAsia="仿宋" w:hAnsi="仿宋" w:hint="eastAsia"/>
          <w:sz w:val="32"/>
          <w:szCs w:val="32"/>
        </w:rPr>
        <w:t>1.10</w:t>
      </w:r>
      <w:r w:rsidR="007E61EB" w:rsidRPr="007E61EB">
        <w:rPr>
          <w:rFonts w:ascii="仿宋" w:eastAsia="仿宋" w:hAnsi="仿宋" w:hint="eastAsia"/>
          <w:sz w:val="32"/>
          <w:szCs w:val="32"/>
        </w:rPr>
        <w:t>《成都市政策性农业保险工作领导小组办公室关于印发〈成都市2018年农业保险工作实施意见〉的通知》（成农险办〔2018〕6号）</w:t>
      </w:r>
    </w:p>
    <w:p w14:paraId="0A22356F" w14:textId="77777777" w:rsidR="0017271D" w:rsidRDefault="0017271D" w:rsidP="00AB7595">
      <w:pPr>
        <w:spacing w:line="560" w:lineRule="exact"/>
        <w:ind w:firstLineChars="443" w:firstLine="1418"/>
        <w:rPr>
          <w:rFonts w:ascii="仿宋" w:eastAsia="仿宋" w:hAnsi="仿宋" w:hint="eastAsia"/>
          <w:sz w:val="32"/>
          <w:szCs w:val="32"/>
        </w:rPr>
      </w:pPr>
      <w:r>
        <w:rPr>
          <w:rFonts w:ascii="仿宋" w:eastAsia="仿宋" w:hAnsi="仿宋" w:hint="eastAsia"/>
          <w:sz w:val="32"/>
          <w:szCs w:val="32"/>
        </w:rPr>
        <w:t>1.11</w:t>
      </w:r>
      <w:r w:rsidRPr="0017271D">
        <w:rPr>
          <w:rFonts w:ascii="仿宋" w:eastAsia="仿宋" w:hAnsi="仿宋"/>
          <w:sz w:val="32"/>
          <w:szCs w:val="32"/>
        </w:rPr>
        <w:t>《成都市政策性农业保险工作领导小组办公室关于政策性农业保险方案调整事项的通知》（成农险办〔2021〕3号）</w:t>
      </w:r>
    </w:p>
    <w:p w14:paraId="5D68A123" w14:textId="77777777" w:rsidR="007E61EB" w:rsidRDefault="0017271D" w:rsidP="00AB7595">
      <w:pPr>
        <w:spacing w:line="560" w:lineRule="exact"/>
        <w:ind w:firstLineChars="443" w:firstLine="1418"/>
        <w:rPr>
          <w:rFonts w:ascii="仿宋" w:eastAsia="仿宋" w:hAnsi="仿宋" w:hint="eastAsia"/>
          <w:sz w:val="32"/>
          <w:szCs w:val="32"/>
        </w:rPr>
      </w:pPr>
      <w:r>
        <w:rPr>
          <w:rFonts w:ascii="仿宋" w:eastAsia="仿宋" w:hAnsi="仿宋" w:hint="eastAsia"/>
          <w:sz w:val="32"/>
          <w:szCs w:val="32"/>
        </w:rPr>
        <w:t>1.12</w:t>
      </w:r>
      <w:r w:rsidR="007E61EB" w:rsidRPr="007E61EB">
        <w:rPr>
          <w:rFonts w:hint="eastAsia"/>
        </w:rPr>
        <w:t xml:space="preserve"> </w:t>
      </w:r>
      <w:r w:rsidR="007E61EB" w:rsidRPr="007E61EB">
        <w:rPr>
          <w:rFonts w:ascii="仿宋" w:eastAsia="仿宋" w:hAnsi="仿宋" w:hint="eastAsia"/>
          <w:sz w:val="32"/>
          <w:szCs w:val="32"/>
        </w:rPr>
        <w:t>2026中选通知书</w:t>
      </w:r>
    </w:p>
    <w:p w14:paraId="11FAB64D" w14:textId="77777777" w:rsidR="00B14441" w:rsidRDefault="00B14441" w:rsidP="00AB7595">
      <w:pPr>
        <w:spacing w:line="560" w:lineRule="exact"/>
        <w:ind w:firstLineChars="443" w:firstLine="1418"/>
        <w:rPr>
          <w:rFonts w:ascii="仿宋" w:eastAsia="仿宋" w:hAnsi="仿宋" w:hint="eastAsia"/>
          <w:sz w:val="32"/>
          <w:szCs w:val="32"/>
        </w:rPr>
      </w:pPr>
      <w:r>
        <w:rPr>
          <w:rFonts w:ascii="仿宋" w:eastAsia="仿宋" w:hAnsi="仿宋" w:hint="eastAsia"/>
          <w:sz w:val="32"/>
          <w:szCs w:val="32"/>
        </w:rPr>
        <w:t>2.1</w:t>
      </w:r>
      <w:r w:rsidRPr="00B14441">
        <w:rPr>
          <w:rFonts w:ascii="仿宋" w:eastAsia="仿宋" w:hAnsi="仿宋"/>
          <w:sz w:val="32"/>
          <w:szCs w:val="32"/>
        </w:rPr>
        <w:t>安盟保险四川省成都市地方财政补贴性农业经营主体用工团体意外伤害保险附加中暑医疗保险（2026）</w:t>
      </w:r>
      <w:r>
        <w:rPr>
          <w:rFonts w:ascii="仿宋" w:eastAsia="仿宋" w:hAnsi="仿宋" w:hint="eastAsia"/>
          <w:sz w:val="32"/>
          <w:szCs w:val="32"/>
        </w:rPr>
        <w:t>法律审查</w:t>
      </w:r>
      <w:r>
        <w:rPr>
          <w:rFonts w:ascii="仿宋" w:eastAsia="仿宋" w:hAnsi="仿宋" w:hint="eastAsia"/>
          <w:sz w:val="32"/>
          <w:szCs w:val="32"/>
        </w:rPr>
        <w:lastRenderedPageBreak/>
        <w:t>声明书</w:t>
      </w:r>
    </w:p>
    <w:p w14:paraId="5A3061BE" w14:textId="77777777" w:rsidR="00B14441" w:rsidRDefault="00B14441" w:rsidP="00AB7595">
      <w:pPr>
        <w:spacing w:line="560" w:lineRule="exact"/>
        <w:ind w:firstLineChars="443" w:firstLine="1418"/>
        <w:rPr>
          <w:rFonts w:ascii="仿宋" w:eastAsia="仿宋" w:hAnsi="仿宋" w:hint="eastAsia"/>
          <w:sz w:val="32"/>
          <w:szCs w:val="32"/>
        </w:rPr>
      </w:pPr>
      <w:r>
        <w:rPr>
          <w:rFonts w:ascii="仿宋" w:eastAsia="仿宋" w:hAnsi="仿宋" w:hint="eastAsia"/>
          <w:sz w:val="32"/>
          <w:szCs w:val="32"/>
        </w:rPr>
        <w:t>2.2</w:t>
      </w:r>
      <w:r w:rsidRPr="00B14441">
        <w:rPr>
          <w:rFonts w:ascii="仿宋" w:eastAsia="仿宋" w:hAnsi="仿宋"/>
          <w:sz w:val="32"/>
          <w:szCs w:val="32"/>
        </w:rPr>
        <w:t>安盟保险四川省成都市地方财政补贴性农业经营主体用工团体意外伤害保险附加中暑医疗保险（2026）</w:t>
      </w:r>
      <w:r>
        <w:rPr>
          <w:rFonts w:ascii="仿宋" w:eastAsia="仿宋" w:hAnsi="仿宋" w:hint="eastAsia"/>
          <w:sz w:val="32"/>
          <w:szCs w:val="32"/>
        </w:rPr>
        <w:t>精算审查声明书</w:t>
      </w:r>
    </w:p>
    <w:p w14:paraId="0D229197" w14:textId="77777777" w:rsidR="00B14441" w:rsidRDefault="00B14441" w:rsidP="00AB7595">
      <w:pPr>
        <w:spacing w:line="560" w:lineRule="exact"/>
        <w:ind w:firstLineChars="443" w:firstLine="1418"/>
        <w:rPr>
          <w:rFonts w:ascii="仿宋" w:eastAsia="仿宋" w:hAnsi="仿宋" w:hint="eastAsia"/>
          <w:sz w:val="32"/>
          <w:szCs w:val="32"/>
        </w:rPr>
      </w:pPr>
      <w:r>
        <w:rPr>
          <w:rFonts w:ascii="仿宋" w:eastAsia="仿宋" w:hAnsi="仿宋" w:hint="eastAsia"/>
          <w:sz w:val="32"/>
          <w:szCs w:val="32"/>
        </w:rPr>
        <w:t>2.3</w:t>
      </w:r>
      <w:r w:rsidRPr="00B14441">
        <w:rPr>
          <w:rFonts w:ascii="仿宋" w:eastAsia="仿宋" w:hAnsi="仿宋"/>
          <w:sz w:val="32"/>
          <w:szCs w:val="32"/>
        </w:rPr>
        <w:t>安盟保险四川省成都市地方财政补贴性农业经营主体用工团体意外伤害保险附加中暑医疗保险（2026）</w:t>
      </w:r>
      <w:r>
        <w:rPr>
          <w:rFonts w:ascii="仿宋" w:eastAsia="仿宋" w:hAnsi="仿宋" w:hint="eastAsia"/>
          <w:sz w:val="32"/>
          <w:szCs w:val="32"/>
        </w:rPr>
        <w:t>条款</w:t>
      </w:r>
    </w:p>
    <w:p w14:paraId="0237FFFD" w14:textId="77777777" w:rsidR="00B14441" w:rsidRDefault="00B14441" w:rsidP="00AB7595">
      <w:pPr>
        <w:spacing w:line="560" w:lineRule="exact"/>
        <w:ind w:firstLineChars="443" w:firstLine="1418"/>
        <w:rPr>
          <w:rFonts w:ascii="仿宋" w:eastAsia="仿宋" w:hAnsi="仿宋" w:hint="eastAsia"/>
          <w:sz w:val="32"/>
          <w:szCs w:val="32"/>
        </w:rPr>
      </w:pPr>
      <w:r>
        <w:rPr>
          <w:rFonts w:ascii="仿宋" w:eastAsia="仿宋" w:hAnsi="仿宋" w:hint="eastAsia"/>
          <w:sz w:val="32"/>
          <w:szCs w:val="32"/>
        </w:rPr>
        <w:t>2.4</w:t>
      </w:r>
      <w:r w:rsidRPr="00B14441">
        <w:rPr>
          <w:rFonts w:ascii="仿宋" w:eastAsia="仿宋" w:hAnsi="仿宋"/>
          <w:sz w:val="32"/>
          <w:szCs w:val="32"/>
        </w:rPr>
        <w:t>安盟保险四川省成都市地方财政补贴性农业经营主体用工团体意外伤害保险附加中暑医疗保险（2026）</w:t>
      </w:r>
      <w:r>
        <w:rPr>
          <w:rFonts w:ascii="仿宋" w:eastAsia="仿宋" w:hAnsi="仿宋" w:hint="eastAsia"/>
          <w:sz w:val="32"/>
          <w:szCs w:val="32"/>
        </w:rPr>
        <w:t>费率表</w:t>
      </w:r>
    </w:p>
    <w:p w14:paraId="39642DE1" w14:textId="77777777" w:rsidR="00B14441" w:rsidRDefault="00B14441" w:rsidP="00AB7595">
      <w:pPr>
        <w:spacing w:line="560" w:lineRule="exact"/>
        <w:ind w:firstLineChars="443" w:firstLine="1418"/>
        <w:rPr>
          <w:rFonts w:ascii="仿宋" w:eastAsia="仿宋" w:hAnsi="仿宋" w:hint="eastAsia"/>
          <w:sz w:val="32"/>
          <w:szCs w:val="32"/>
        </w:rPr>
      </w:pPr>
      <w:r>
        <w:rPr>
          <w:rFonts w:ascii="仿宋" w:eastAsia="仿宋" w:hAnsi="仿宋" w:hint="eastAsia"/>
          <w:sz w:val="32"/>
          <w:szCs w:val="32"/>
        </w:rPr>
        <w:t>2.5</w:t>
      </w:r>
      <w:r w:rsidRPr="00B14441">
        <w:rPr>
          <w:rFonts w:ascii="仿宋" w:eastAsia="仿宋" w:hAnsi="仿宋"/>
          <w:sz w:val="32"/>
          <w:szCs w:val="32"/>
        </w:rPr>
        <w:t>安盟保险四川省成都市地方财政补贴性农业经营主体用工团体意外伤害保险附加中暑医疗保险（2026）</w:t>
      </w:r>
      <w:r>
        <w:rPr>
          <w:rFonts w:ascii="仿宋" w:eastAsia="仿宋" w:hAnsi="仿宋" w:hint="eastAsia"/>
          <w:sz w:val="32"/>
          <w:szCs w:val="32"/>
        </w:rPr>
        <w:t>基础费率表</w:t>
      </w:r>
    </w:p>
    <w:p w14:paraId="5340E795" w14:textId="77777777" w:rsidR="00B14441" w:rsidRDefault="00B14441" w:rsidP="00B14441">
      <w:pPr>
        <w:spacing w:line="560" w:lineRule="exact"/>
        <w:ind w:firstLineChars="443" w:firstLine="1418"/>
        <w:rPr>
          <w:rFonts w:ascii="仿宋" w:eastAsia="仿宋" w:hAnsi="仿宋" w:hint="eastAsia"/>
          <w:sz w:val="32"/>
          <w:szCs w:val="32"/>
        </w:rPr>
      </w:pPr>
      <w:r>
        <w:rPr>
          <w:rFonts w:ascii="仿宋" w:eastAsia="仿宋" w:hAnsi="仿宋" w:hint="eastAsia"/>
          <w:sz w:val="32"/>
          <w:szCs w:val="32"/>
        </w:rPr>
        <w:t>2.6</w:t>
      </w:r>
      <w:r w:rsidRPr="007E61EB">
        <w:rPr>
          <w:rFonts w:ascii="仿宋" w:eastAsia="仿宋" w:hAnsi="仿宋" w:hint="eastAsia"/>
          <w:sz w:val="32"/>
          <w:szCs w:val="32"/>
        </w:rPr>
        <w:t>《成都市政策性农业保险试点工作领导小组关于印发〈成都市农业生产经营主体用工意外伤害保险试点工作实施方案〉的通知》（成农险组〔2017〕1号）</w:t>
      </w:r>
    </w:p>
    <w:p w14:paraId="7C011D9C" w14:textId="77777777" w:rsidR="00B14441" w:rsidRDefault="00B14441" w:rsidP="00B14441">
      <w:pPr>
        <w:spacing w:line="560" w:lineRule="exact"/>
        <w:ind w:firstLineChars="443" w:firstLine="1418"/>
        <w:rPr>
          <w:rFonts w:ascii="仿宋" w:eastAsia="仿宋" w:hAnsi="仿宋" w:hint="eastAsia"/>
          <w:sz w:val="32"/>
          <w:szCs w:val="32"/>
        </w:rPr>
      </w:pPr>
      <w:r>
        <w:rPr>
          <w:rFonts w:ascii="仿宋" w:eastAsia="仿宋" w:hAnsi="仿宋" w:hint="eastAsia"/>
          <w:sz w:val="32"/>
          <w:szCs w:val="32"/>
        </w:rPr>
        <w:t>2.7</w:t>
      </w:r>
      <w:r w:rsidRPr="007E61EB">
        <w:rPr>
          <w:rFonts w:ascii="仿宋" w:eastAsia="仿宋" w:hAnsi="仿宋" w:hint="eastAsia"/>
          <w:sz w:val="32"/>
          <w:szCs w:val="32"/>
        </w:rPr>
        <w:t>《成都市政策性农业保险工作领导小组办公室关于印发〈成都市2018年农业保险工作实施意见〉的通知》（成农险办〔2018〕6号）</w:t>
      </w:r>
    </w:p>
    <w:p w14:paraId="51D9EBBF" w14:textId="77777777" w:rsidR="00B14441" w:rsidRDefault="00B14441" w:rsidP="00B14441">
      <w:pPr>
        <w:spacing w:line="560" w:lineRule="exact"/>
        <w:ind w:firstLineChars="443" w:firstLine="1418"/>
        <w:rPr>
          <w:rFonts w:ascii="仿宋" w:eastAsia="仿宋" w:hAnsi="仿宋" w:hint="eastAsia"/>
          <w:sz w:val="32"/>
          <w:szCs w:val="32"/>
        </w:rPr>
      </w:pPr>
      <w:r>
        <w:rPr>
          <w:rFonts w:ascii="仿宋" w:eastAsia="仿宋" w:hAnsi="仿宋" w:hint="eastAsia"/>
          <w:sz w:val="32"/>
          <w:szCs w:val="32"/>
        </w:rPr>
        <w:t>2.8</w:t>
      </w:r>
      <w:r w:rsidRPr="0017271D">
        <w:rPr>
          <w:rFonts w:ascii="仿宋" w:eastAsia="仿宋" w:hAnsi="仿宋"/>
          <w:sz w:val="32"/>
          <w:szCs w:val="32"/>
        </w:rPr>
        <w:t>《成都市政策性农业保险工作领导小组办公室关于政策性农业保险方案调整事项的通知》（成农险办〔2021〕3号）</w:t>
      </w:r>
    </w:p>
    <w:p w14:paraId="3035E4D1" w14:textId="77777777" w:rsidR="00B14441" w:rsidRPr="001D509C" w:rsidRDefault="00B14441" w:rsidP="00B14441">
      <w:pPr>
        <w:spacing w:line="560" w:lineRule="exact"/>
        <w:ind w:firstLineChars="443" w:firstLine="1418"/>
        <w:rPr>
          <w:rFonts w:ascii="仿宋" w:eastAsia="仿宋" w:hAnsi="仿宋" w:hint="eastAsia"/>
          <w:sz w:val="32"/>
          <w:szCs w:val="32"/>
        </w:rPr>
      </w:pPr>
      <w:r>
        <w:rPr>
          <w:rFonts w:ascii="仿宋" w:eastAsia="仿宋" w:hAnsi="仿宋" w:hint="eastAsia"/>
          <w:sz w:val="32"/>
          <w:szCs w:val="32"/>
        </w:rPr>
        <w:t>2.9</w:t>
      </w:r>
      <w:r w:rsidRPr="007E61EB">
        <w:rPr>
          <w:rFonts w:hint="eastAsia"/>
        </w:rPr>
        <w:t xml:space="preserve"> </w:t>
      </w:r>
      <w:r w:rsidRPr="007E61EB">
        <w:rPr>
          <w:rFonts w:ascii="仿宋" w:eastAsia="仿宋" w:hAnsi="仿宋" w:hint="eastAsia"/>
          <w:sz w:val="32"/>
          <w:szCs w:val="32"/>
        </w:rPr>
        <w:t>2026中选通知书</w:t>
      </w:r>
      <w:r w:rsidRPr="001D509C">
        <w:rPr>
          <w:rFonts w:ascii="仿宋" w:eastAsia="仿宋" w:hAnsi="仿宋" w:hint="eastAsia"/>
          <w:sz w:val="32"/>
          <w:szCs w:val="32"/>
        </w:rPr>
        <w:t xml:space="preserve"> </w:t>
      </w:r>
    </w:p>
    <w:p w14:paraId="1E97E505" w14:textId="77777777" w:rsidR="001D509C" w:rsidRPr="001D509C" w:rsidRDefault="001D509C" w:rsidP="001D509C">
      <w:pPr>
        <w:spacing w:line="560" w:lineRule="exact"/>
        <w:ind w:firstLineChars="200" w:firstLine="640"/>
        <w:rPr>
          <w:rFonts w:ascii="仿宋" w:eastAsia="仿宋" w:hAnsi="仿宋" w:hint="eastAsia"/>
          <w:sz w:val="32"/>
          <w:szCs w:val="32"/>
        </w:rPr>
      </w:pPr>
    </w:p>
    <w:p w14:paraId="4439A20B" w14:textId="77777777" w:rsidR="001D509C" w:rsidRPr="001D509C" w:rsidRDefault="001D509C" w:rsidP="001D509C">
      <w:pPr>
        <w:wordWrap w:val="0"/>
        <w:spacing w:line="560" w:lineRule="exact"/>
        <w:ind w:right="55" w:firstLineChars="200" w:firstLine="640"/>
        <w:jc w:val="right"/>
        <w:rPr>
          <w:rFonts w:ascii="仿宋" w:eastAsia="仿宋" w:hAnsi="仿宋" w:hint="eastAsia"/>
          <w:bCs/>
          <w:sz w:val="32"/>
          <w:szCs w:val="32"/>
        </w:rPr>
      </w:pPr>
      <w:r w:rsidRPr="001D509C">
        <w:rPr>
          <w:rFonts w:ascii="仿宋" w:eastAsia="仿宋" w:hAnsi="仿宋"/>
          <w:bCs/>
          <w:sz w:val="32"/>
          <w:szCs w:val="32"/>
        </w:rPr>
        <w:t xml:space="preserve">        </w:t>
      </w:r>
      <w:r w:rsidRPr="001D509C">
        <w:rPr>
          <w:rFonts w:ascii="仿宋" w:eastAsia="仿宋" w:hAnsi="仿宋" w:hint="eastAsia"/>
          <w:bCs/>
          <w:sz w:val="32"/>
          <w:szCs w:val="32"/>
        </w:rPr>
        <w:t>安盟财产保险有限公司</w:t>
      </w:r>
      <w:r w:rsidRPr="001D509C">
        <w:rPr>
          <w:rFonts w:ascii="仿宋" w:eastAsia="仿宋" w:hAnsi="仿宋"/>
          <w:bCs/>
          <w:sz w:val="32"/>
          <w:szCs w:val="32"/>
        </w:rPr>
        <w:t xml:space="preserve"> </w:t>
      </w:r>
    </w:p>
    <w:p w14:paraId="720A66CC" w14:textId="6D322B27" w:rsidR="009263E4" w:rsidRDefault="001D509C" w:rsidP="001D509C">
      <w:pPr>
        <w:wordWrap w:val="0"/>
        <w:spacing w:line="560" w:lineRule="exact"/>
        <w:ind w:firstLineChars="200" w:firstLine="640"/>
        <w:jc w:val="right"/>
        <w:rPr>
          <w:rFonts w:ascii="仿宋" w:eastAsia="仿宋" w:hAnsi="仿宋" w:hint="eastAsia"/>
          <w:bCs/>
          <w:sz w:val="32"/>
          <w:szCs w:val="32"/>
        </w:rPr>
      </w:pPr>
      <w:r w:rsidRPr="001D509C">
        <w:rPr>
          <w:rFonts w:ascii="仿宋" w:eastAsia="仿宋" w:hAnsi="仿宋" w:hint="eastAsia"/>
          <w:bCs/>
          <w:sz w:val="32"/>
          <w:szCs w:val="32"/>
        </w:rPr>
        <w:lastRenderedPageBreak/>
        <w:t>202</w:t>
      </w:r>
      <w:r w:rsidR="00456071">
        <w:rPr>
          <w:rFonts w:ascii="仿宋" w:eastAsia="仿宋" w:hAnsi="仿宋" w:hint="eastAsia"/>
          <w:bCs/>
          <w:sz w:val="32"/>
          <w:szCs w:val="32"/>
        </w:rPr>
        <w:t>6</w:t>
      </w:r>
      <w:r w:rsidRPr="001D509C">
        <w:rPr>
          <w:rFonts w:ascii="仿宋" w:eastAsia="仿宋" w:hAnsi="仿宋" w:hint="eastAsia"/>
          <w:bCs/>
          <w:sz w:val="32"/>
          <w:szCs w:val="32"/>
        </w:rPr>
        <w:t>年</w:t>
      </w:r>
      <w:r w:rsidR="006F464C">
        <w:rPr>
          <w:rFonts w:ascii="仿宋" w:eastAsia="仿宋" w:hAnsi="仿宋" w:hint="eastAsia"/>
          <w:bCs/>
          <w:sz w:val="32"/>
          <w:szCs w:val="32"/>
        </w:rPr>
        <w:t>5</w:t>
      </w:r>
      <w:r w:rsidRPr="001D509C">
        <w:rPr>
          <w:rFonts w:ascii="仿宋" w:eastAsia="仿宋" w:hAnsi="仿宋" w:hint="eastAsia"/>
          <w:bCs/>
          <w:sz w:val="32"/>
          <w:szCs w:val="32"/>
        </w:rPr>
        <w:t>月</w:t>
      </w:r>
      <w:r w:rsidR="006F464C">
        <w:rPr>
          <w:rFonts w:ascii="仿宋" w:eastAsia="仿宋" w:hAnsi="仿宋" w:hint="eastAsia"/>
          <w:bCs/>
          <w:sz w:val="32"/>
          <w:szCs w:val="32"/>
        </w:rPr>
        <w:t>9</w:t>
      </w:r>
      <w:r w:rsidRPr="001D509C">
        <w:rPr>
          <w:rFonts w:ascii="仿宋" w:eastAsia="仿宋" w:hAnsi="仿宋" w:hint="eastAsia"/>
          <w:bCs/>
          <w:sz w:val="32"/>
          <w:szCs w:val="32"/>
        </w:rPr>
        <w:t>日</w:t>
      </w:r>
      <w:r w:rsidR="00BA6D4F" w:rsidRPr="001D509C">
        <w:rPr>
          <w:rFonts w:ascii="仿宋" w:eastAsia="仿宋" w:hAnsi="仿宋"/>
          <w:bCs/>
          <w:sz w:val="32"/>
          <w:szCs w:val="32"/>
        </w:rPr>
        <w:t xml:space="preserve"> </w:t>
      </w:r>
      <w:r w:rsidR="003634AA" w:rsidRPr="008F351E">
        <w:rPr>
          <w:rFonts w:ascii="仿宋" w:eastAsia="仿宋" w:hAnsi="仿宋" w:hint="eastAsia"/>
          <w:bCs/>
          <w:sz w:val="32"/>
          <w:szCs w:val="32"/>
        </w:rPr>
        <w:t xml:space="preserve"> </w:t>
      </w:r>
      <w:r w:rsidR="00BA6D4F" w:rsidRPr="008F351E">
        <w:rPr>
          <w:rFonts w:ascii="仿宋" w:eastAsia="仿宋" w:hAnsi="仿宋" w:hint="eastAsia"/>
          <w:bCs/>
          <w:sz w:val="32"/>
          <w:szCs w:val="32"/>
        </w:rPr>
        <w:t xml:space="preserve"> </w:t>
      </w:r>
      <w:r w:rsidR="00BA6D4F" w:rsidRPr="008F351E">
        <w:rPr>
          <w:rFonts w:ascii="仿宋" w:eastAsia="仿宋" w:hAnsi="仿宋"/>
          <w:bCs/>
          <w:sz w:val="32"/>
          <w:szCs w:val="32"/>
        </w:rPr>
        <w:t xml:space="preserve"> </w:t>
      </w:r>
    </w:p>
    <w:p w14:paraId="522EEC75" w14:textId="77777777" w:rsidR="003634AA" w:rsidRDefault="009263E4" w:rsidP="001D509C">
      <w:pPr>
        <w:wordWrap w:val="0"/>
        <w:spacing w:line="560" w:lineRule="exact"/>
        <w:ind w:firstLineChars="200" w:firstLine="640"/>
        <w:jc w:val="right"/>
        <w:rPr>
          <w:rFonts w:ascii="仿宋" w:eastAsia="仿宋" w:hAnsi="仿宋" w:hint="eastAsia"/>
          <w:bCs/>
          <w:sz w:val="32"/>
          <w:szCs w:val="32"/>
        </w:rPr>
      </w:pPr>
      <w:r>
        <w:rPr>
          <w:rFonts w:ascii="仿宋" w:eastAsia="仿宋" w:hAnsi="仿宋" w:hint="eastAsia"/>
          <w:bCs/>
          <w:sz w:val="32"/>
          <w:szCs w:val="32"/>
        </w:rPr>
        <w:br w:type="page"/>
      </w:r>
    </w:p>
    <w:p w14:paraId="17461359" w14:textId="766105DC" w:rsidR="009263E4" w:rsidRDefault="009263E4" w:rsidP="001D509C">
      <w:pPr>
        <w:wordWrap w:val="0"/>
        <w:spacing w:line="560" w:lineRule="exact"/>
        <w:ind w:firstLineChars="200" w:firstLine="640"/>
        <w:jc w:val="right"/>
        <w:rPr>
          <w:rFonts w:ascii="仿宋" w:eastAsia="仿宋" w:hAnsi="仿宋" w:hint="eastAsia"/>
          <w:bCs/>
          <w:sz w:val="32"/>
          <w:szCs w:val="32"/>
        </w:rPr>
      </w:pPr>
      <w:r>
        <w:rPr>
          <w:rFonts w:ascii="仿宋" w:eastAsia="仿宋" w:hAnsi="仿宋" w:hint="eastAsia"/>
          <w:bCs/>
          <w:sz w:val="32"/>
          <w:szCs w:val="32"/>
        </w:rPr>
        <w:br w:type="page"/>
      </w:r>
    </w:p>
    <w:p w14:paraId="1A75ADC1" w14:textId="2F97907F" w:rsidR="009263E4" w:rsidRDefault="009263E4" w:rsidP="001D509C">
      <w:pPr>
        <w:wordWrap w:val="0"/>
        <w:spacing w:line="560" w:lineRule="exact"/>
        <w:ind w:firstLineChars="200" w:firstLine="640"/>
        <w:jc w:val="right"/>
        <w:rPr>
          <w:rFonts w:ascii="仿宋" w:eastAsia="仿宋" w:hAnsi="仿宋" w:hint="eastAsia"/>
          <w:bCs/>
          <w:sz w:val="32"/>
          <w:szCs w:val="32"/>
        </w:rPr>
      </w:pPr>
      <w:r>
        <w:rPr>
          <w:rFonts w:ascii="仿宋" w:eastAsia="仿宋" w:hAnsi="仿宋" w:hint="eastAsia"/>
          <w:bCs/>
          <w:sz w:val="32"/>
          <w:szCs w:val="32"/>
        </w:rPr>
        <w:br w:type="page"/>
      </w:r>
    </w:p>
    <w:p w14:paraId="60A321D9" w14:textId="77777777" w:rsidR="009263E4" w:rsidRPr="008F351E" w:rsidRDefault="009263E4" w:rsidP="001D509C">
      <w:pPr>
        <w:wordWrap w:val="0"/>
        <w:spacing w:line="560" w:lineRule="exact"/>
        <w:ind w:firstLineChars="200" w:firstLine="640"/>
        <w:jc w:val="right"/>
        <w:rPr>
          <w:rFonts w:ascii="仿宋" w:eastAsia="仿宋" w:hAnsi="仿宋" w:hint="eastAsia"/>
          <w:bCs/>
          <w:sz w:val="32"/>
          <w:szCs w:val="32"/>
        </w:rPr>
      </w:pPr>
    </w:p>
    <w:sectPr w:rsidR="009263E4" w:rsidRPr="008F351E">
      <w:footerReference w:type="even" r:id="rId6"/>
      <w:footerReference w:type="default" r:id="rId7"/>
      <w:footerReference w:type="first" r:id="rId8"/>
      <w:pgSz w:w="11906" w:h="16838"/>
      <w:pgMar w:top="2098" w:right="1474" w:bottom="1985" w:left="1588" w:header="851" w:footer="992" w:gutter="0"/>
      <w:pgNumType w:fmt="numberInDash"/>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71E75" w14:textId="77777777" w:rsidR="003041D7" w:rsidRDefault="003041D7">
      <w:r>
        <w:separator/>
      </w:r>
    </w:p>
  </w:endnote>
  <w:endnote w:type="continuationSeparator" w:id="0">
    <w:p w14:paraId="726EF4B4" w14:textId="77777777" w:rsidR="003041D7" w:rsidRDefault="003041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华文仿宋">
    <w:panose1 w:val="02010600040101010101"/>
    <w:charset w:val="86"/>
    <w:family w:val="auto"/>
    <w:pitch w:val="variable"/>
    <w:sig w:usb0="00000287" w:usb1="080F0000" w:usb2="00000010" w:usb3="00000000" w:csb0="0004009F" w:csb1="00000000"/>
  </w:font>
  <w:font w:name="方正小标宋_GBK">
    <w:altName w:val="Arial Unicode MS"/>
    <w:charset w:val="86"/>
    <w:family w:val="script"/>
    <w:pitch w:val="default"/>
    <w:sig w:usb0="00000000" w:usb1="080E0000" w:usb2="00000010" w:usb3="00000000" w:csb0="00040000" w:csb1="00000000"/>
  </w:font>
  <w:font w:name="方正仿宋_GBK">
    <w:altName w:val="Arial Unicode MS"/>
    <w:charset w:val="86"/>
    <w:family w:val="auto"/>
    <w:pitch w:val="default"/>
    <w:sig w:usb0="00000000"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swiss"/>
    <w:pitch w:val="default"/>
    <w:sig w:usb0="00000000" w:usb1="00000000" w:usb2="00000010" w:usb3="00000000" w:csb0="00040000" w:csb1="00000000"/>
  </w:font>
  <w:font w:name="仿宋">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1F1BF" w14:textId="77777777" w:rsidR="00482837" w:rsidRDefault="00482837">
    <w:pPr>
      <w:pStyle w:val="ad"/>
      <w:ind w:firstLineChars="100" w:firstLine="280"/>
      <w:rPr>
        <w:rFonts w:ascii="Tahoma" w:hAnsi="Tahoma" w:cs="Tahoma"/>
        <w:sz w:val="28"/>
        <w:szCs w:val="28"/>
      </w:rPr>
    </w:pPr>
    <w:r>
      <w:rPr>
        <w:rFonts w:ascii="Tahoma" w:hAnsi="Tahoma" w:cs="Tahoma"/>
        <w:sz w:val="28"/>
        <w:szCs w:val="28"/>
      </w:rPr>
      <w:fldChar w:fldCharType="begin"/>
    </w:r>
    <w:r>
      <w:rPr>
        <w:rFonts w:ascii="Tahoma" w:hAnsi="Tahoma" w:cs="Tahoma"/>
        <w:sz w:val="28"/>
        <w:szCs w:val="28"/>
      </w:rPr>
      <w:instrText>PAGE   \* MERGEFORMAT</w:instrText>
    </w:r>
    <w:r>
      <w:rPr>
        <w:rFonts w:ascii="Tahoma" w:hAnsi="Tahoma" w:cs="Tahoma"/>
        <w:sz w:val="28"/>
        <w:szCs w:val="28"/>
      </w:rPr>
      <w:fldChar w:fldCharType="separate"/>
    </w:r>
    <w:r w:rsidR="003634AA" w:rsidRPr="003634AA">
      <w:rPr>
        <w:rFonts w:ascii="Tahoma" w:hAnsi="Tahoma" w:cs="Tahoma"/>
        <w:noProof/>
        <w:sz w:val="28"/>
        <w:szCs w:val="28"/>
        <w:lang w:val="zh-CN"/>
      </w:rPr>
      <w:t>-</w:t>
    </w:r>
    <w:r w:rsidR="003634AA" w:rsidRPr="003634AA">
      <w:rPr>
        <w:rFonts w:ascii="Tahoma" w:hAnsi="Tahoma" w:cs="Tahoma"/>
        <w:noProof/>
        <w:sz w:val="28"/>
        <w:szCs w:val="28"/>
      </w:rPr>
      <w:t xml:space="preserve"> 2 -</w:t>
    </w:r>
    <w:r>
      <w:rPr>
        <w:rFonts w:ascii="Tahoma" w:hAnsi="Tahoma" w:cs="Tahoma"/>
        <w:sz w:val="28"/>
        <w:szCs w:val="28"/>
      </w:rPr>
      <w:fldChar w:fldCharType="end"/>
    </w:r>
  </w:p>
  <w:p w14:paraId="5523EA6D" w14:textId="77777777" w:rsidR="00482837" w:rsidRDefault="00482837">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0CCFA" w14:textId="77777777" w:rsidR="00482837" w:rsidRDefault="00482837">
    <w:pPr>
      <w:pStyle w:val="ad"/>
      <w:wordWrap w:val="0"/>
      <w:ind w:firstLineChars="100" w:firstLine="280"/>
      <w:jc w:val="right"/>
      <w:rPr>
        <w:rFonts w:ascii="Tahoma" w:hAnsi="Tahoma" w:cs="Tahoma"/>
        <w:sz w:val="28"/>
        <w:szCs w:val="28"/>
      </w:rPr>
    </w:pPr>
    <w:r>
      <w:rPr>
        <w:rFonts w:ascii="Tahoma" w:hAnsi="Tahoma" w:cs="Tahoma"/>
        <w:sz w:val="28"/>
        <w:szCs w:val="28"/>
      </w:rPr>
      <w:fldChar w:fldCharType="begin"/>
    </w:r>
    <w:r>
      <w:rPr>
        <w:rFonts w:ascii="Tahoma" w:hAnsi="Tahoma" w:cs="Tahoma"/>
        <w:sz w:val="28"/>
        <w:szCs w:val="28"/>
      </w:rPr>
      <w:instrText>PAGE   \* MERGEFORMAT</w:instrText>
    </w:r>
    <w:r>
      <w:rPr>
        <w:rFonts w:ascii="Tahoma" w:hAnsi="Tahoma" w:cs="Tahoma"/>
        <w:sz w:val="28"/>
        <w:szCs w:val="28"/>
      </w:rPr>
      <w:fldChar w:fldCharType="separate"/>
    </w:r>
    <w:r w:rsidR="003634AA" w:rsidRPr="003634AA">
      <w:rPr>
        <w:rFonts w:ascii="Tahoma" w:hAnsi="Tahoma" w:cs="Tahoma"/>
        <w:noProof/>
        <w:sz w:val="28"/>
        <w:szCs w:val="28"/>
        <w:lang w:val="zh-CN"/>
      </w:rPr>
      <w:t>-</w:t>
    </w:r>
    <w:r w:rsidR="003634AA" w:rsidRPr="003634AA">
      <w:rPr>
        <w:rFonts w:ascii="Tahoma" w:hAnsi="Tahoma" w:cs="Tahoma"/>
        <w:noProof/>
        <w:sz w:val="28"/>
        <w:szCs w:val="28"/>
      </w:rPr>
      <w:t xml:space="preserve"> 1 -</w:t>
    </w:r>
    <w:r>
      <w:rPr>
        <w:rFonts w:ascii="Tahoma" w:hAnsi="Tahoma" w:cs="Tahoma"/>
        <w:sz w:val="28"/>
        <w:szCs w:val="28"/>
      </w:rPr>
      <w:fldChar w:fldCharType="end"/>
    </w:r>
    <w:r>
      <w:rPr>
        <w:rFonts w:ascii="Tahoma" w:hAnsi="Tahoma" w:cs="Tahoma" w:hint="eastAsia"/>
        <w:sz w:val="28"/>
        <w:szCs w:val="28"/>
      </w:rPr>
      <w:t xml:space="preserve">  </w:t>
    </w:r>
  </w:p>
  <w:p w14:paraId="36F46F82" w14:textId="77777777" w:rsidR="00482837" w:rsidRDefault="00482837">
    <w:pPr>
      <w:pStyle w:val="a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15A69" w14:textId="77777777" w:rsidR="00482837" w:rsidRDefault="00482837">
    <w:pPr>
      <w:pStyle w:val="ad"/>
      <w:tabs>
        <w:tab w:val="left" w:pos="8505"/>
      </w:tabs>
      <w:jc w:val="center"/>
      <w:rPr>
        <w:rFonts w:ascii="Tahoma" w:hAnsi="Tahoma" w:cs="Tahoma"/>
        <w:sz w:val="28"/>
        <w:szCs w:val="28"/>
      </w:rPr>
    </w:pPr>
    <w:r>
      <w:rPr>
        <w:rFonts w:hint="eastAsia"/>
      </w:rPr>
      <w:t xml:space="preserve">                                                                                   </w:t>
    </w:r>
    <w:r>
      <w:rPr>
        <w:rFonts w:ascii="Tahoma" w:hAnsi="Tahoma" w:cs="Tahoma"/>
        <w:sz w:val="28"/>
        <w:szCs w:val="28"/>
      </w:rPr>
      <w:t xml:space="preserve"> </w:t>
    </w:r>
    <w:r>
      <w:rPr>
        <w:rFonts w:ascii="Tahoma" w:hAnsi="Tahoma" w:cs="Tahoma"/>
        <w:sz w:val="28"/>
        <w:szCs w:val="28"/>
      </w:rPr>
      <w:fldChar w:fldCharType="begin"/>
    </w:r>
    <w:r>
      <w:rPr>
        <w:rFonts w:ascii="Tahoma" w:hAnsi="Tahoma" w:cs="Tahoma"/>
        <w:sz w:val="28"/>
        <w:szCs w:val="28"/>
      </w:rPr>
      <w:instrText>PAGE   \* MERGEFORMAT</w:instrText>
    </w:r>
    <w:r>
      <w:rPr>
        <w:rFonts w:ascii="Tahoma" w:hAnsi="Tahoma" w:cs="Tahoma"/>
        <w:sz w:val="28"/>
        <w:szCs w:val="28"/>
      </w:rPr>
      <w:fldChar w:fldCharType="separate"/>
    </w:r>
    <w:r>
      <w:rPr>
        <w:rFonts w:ascii="Tahoma" w:hAnsi="Tahoma" w:cs="Tahoma"/>
        <w:sz w:val="28"/>
        <w:szCs w:val="28"/>
        <w:lang w:val="zh-CN"/>
      </w:rPr>
      <w:t>-</w:t>
    </w:r>
    <w:r>
      <w:rPr>
        <w:rFonts w:ascii="Tahoma" w:hAnsi="Tahoma" w:cs="Tahoma"/>
        <w:sz w:val="28"/>
        <w:szCs w:val="28"/>
      </w:rPr>
      <w:t xml:space="preserve"> 1 -</w:t>
    </w:r>
    <w:r>
      <w:rPr>
        <w:rFonts w:ascii="Tahoma" w:hAnsi="Tahoma" w:cs="Tahoma"/>
        <w:sz w:val="28"/>
        <w:szCs w:val="28"/>
      </w:rPr>
      <w:fldChar w:fldCharType="end"/>
    </w:r>
    <w:r>
      <w:rPr>
        <w:rFonts w:ascii="Tahoma" w:hAnsi="Tahoma" w:cs="Tahoma" w:hint="eastAsia"/>
        <w:sz w:val="28"/>
        <w:szCs w:val="28"/>
      </w:rPr>
      <w:t xml:space="preserve">  </w:t>
    </w:r>
  </w:p>
  <w:p w14:paraId="56764A9B" w14:textId="77777777" w:rsidR="00482837" w:rsidRDefault="00482837">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73FBA" w14:textId="77777777" w:rsidR="003041D7" w:rsidRDefault="003041D7">
      <w:r>
        <w:separator/>
      </w:r>
    </w:p>
  </w:footnote>
  <w:footnote w:type="continuationSeparator" w:id="0">
    <w:p w14:paraId="60C5CF36" w14:textId="77777777" w:rsidR="003041D7" w:rsidRDefault="003041D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evenAndOddHeaders/>
  <w:drawingGridHorizontalSpacing w:val="105"/>
  <w:drawingGridVerticalSpacing w:val="156"/>
  <w:noPunctuationKerning/>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doNotExpandShiftReturn/>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DRmMTk3M2I1YmFlMzY4MGY0OWJiN2JhOTc1YWNiZmYifQ=="/>
  </w:docVars>
  <w:rsids>
    <w:rsidRoot w:val="00172A27"/>
    <w:rsid w:val="0000096D"/>
    <w:rsid w:val="00000E17"/>
    <w:rsid w:val="00001432"/>
    <w:rsid w:val="000019B5"/>
    <w:rsid w:val="00001BBA"/>
    <w:rsid w:val="000026A5"/>
    <w:rsid w:val="00002D70"/>
    <w:rsid w:val="00003171"/>
    <w:rsid w:val="0000583D"/>
    <w:rsid w:val="00005907"/>
    <w:rsid w:val="00007CF0"/>
    <w:rsid w:val="000113BF"/>
    <w:rsid w:val="00011553"/>
    <w:rsid w:val="000125F5"/>
    <w:rsid w:val="000139C3"/>
    <w:rsid w:val="00013E1F"/>
    <w:rsid w:val="0001435F"/>
    <w:rsid w:val="00014778"/>
    <w:rsid w:val="00014DA7"/>
    <w:rsid w:val="00015E48"/>
    <w:rsid w:val="000163C3"/>
    <w:rsid w:val="00016928"/>
    <w:rsid w:val="00017164"/>
    <w:rsid w:val="00020D13"/>
    <w:rsid w:val="000217AC"/>
    <w:rsid w:val="00021E57"/>
    <w:rsid w:val="000220CC"/>
    <w:rsid w:val="000224A3"/>
    <w:rsid w:val="00022C3D"/>
    <w:rsid w:val="00023519"/>
    <w:rsid w:val="00023748"/>
    <w:rsid w:val="00023FD9"/>
    <w:rsid w:val="00024386"/>
    <w:rsid w:val="0002488F"/>
    <w:rsid w:val="000260DC"/>
    <w:rsid w:val="00026529"/>
    <w:rsid w:val="0002677D"/>
    <w:rsid w:val="00026B2A"/>
    <w:rsid w:val="00026F50"/>
    <w:rsid w:val="00026F57"/>
    <w:rsid w:val="00030760"/>
    <w:rsid w:val="00030B66"/>
    <w:rsid w:val="00030D94"/>
    <w:rsid w:val="00031501"/>
    <w:rsid w:val="00031793"/>
    <w:rsid w:val="00031A77"/>
    <w:rsid w:val="000320E2"/>
    <w:rsid w:val="0003281C"/>
    <w:rsid w:val="00032F9F"/>
    <w:rsid w:val="00033441"/>
    <w:rsid w:val="00033F14"/>
    <w:rsid w:val="00034ABF"/>
    <w:rsid w:val="000351AB"/>
    <w:rsid w:val="00035EF1"/>
    <w:rsid w:val="000364E7"/>
    <w:rsid w:val="0003693D"/>
    <w:rsid w:val="00036ACA"/>
    <w:rsid w:val="000375DE"/>
    <w:rsid w:val="00037A3F"/>
    <w:rsid w:val="000405F4"/>
    <w:rsid w:val="00040C61"/>
    <w:rsid w:val="00041364"/>
    <w:rsid w:val="00041E51"/>
    <w:rsid w:val="00042245"/>
    <w:rsid w:val="0004238F"/>
    <w:rsid w:val="000432E9"/>
    <w:rsid w:val="0004391E"/>
    <w:rsid w:val="000442BC"/>
    <w:rsid w:val="00044B66"/>
    <w:rsid w:val="000461BA"/>
    <w:rsid w:val="000467AA"/>
    <w:rsid w:val="00046C24"/>
    <w:rsid w:val="00046C97"/>
    <w:rsid w:val="000512D3"/>
    <w:rsid w:val="00052D95"/>
    <w:rsid w:val="00053689"/>
    <w:rsid w:val="00053D85"/>
    <w:rsid w:val="0005474D"/>
    <w:rsid w:val="00054A7D"/>
    <w:rsid w:val="00055541"/>
    <w:rsid w:val="00055B3B"/>
    <w:rsid w:val="00055C69"/>
    <w:rsid w:val="00055DC5"/>
    <w:rsid w:val="00056678"/>
    <w:rsid w:val="000568CE"/>
    <w:rsid w:val="00056D3A"/>
    <w:rsid w:val="000573C1"/>
    <w:rsid w:val="00057C15"/>
    <w:rsid w:val="00060B4E"/>
    <w:rsid w:val="00061B23"/>
    <w:rsid w:val="00061D22"/>
    <w:rsid w:val="00061F08"/>
    <w:rsid w:val="0006299D"/>
    <w:rsid w:val="0006348F"/>
    <w:rsid w:val="00063A85"/>
    <w:rsid w:val="00063D5A"/>
    <w:rsid w:val="00064005"/>
    <w:rsid w:val="00064F7E"/>
    <w:rsid w:val="00065F13"/>
    <w:rsid w:val="0006703F"/>
    <w:rsid w:val="000703FD"/>
    <w:rsid w:val="00070D57"/>
    <w:rsid w:val="00070DC3"/>
    <w:rsid w:val="00072388"/>
    <w:rsid w:val="000728AB"/>
    <w:rsid w:val="000742D7"/>
    <w:rsid w:val="00076683"/>
    <w:rsid w:val="00076C6F"/>
    <w:rsid w:val="000775F5"/>
    <w:rsid w:val="00080130"/>
    <w:rsid w:val="0008162E"/>
    <w:rsid w:val="00081E1F"/>
    <w:rsid w:val="0008228C"/>
    <w:rsid w:val="00082512"/>
    <w:rsid w:val="000835E3"/>
    <w:rsid w:val="00083C30"/>
    <w:rsid w:val="00084904"/>
    <w:rsid w:val="000854E1"/>
    <w:rsid w:val="00085B53"/>
    <w:rsid w:val="00086236"/>
    <w:rsid w:val="00086927"/>
    <w:rsid w:val="00086D95"/>
    <w:rsid w:val="0008757A"/>
    <w:rsid w:val="00090A29"/>
    <w:rsid w:val="000911A8"/>
    <w:rsid w:val="000915E0"/>
    <w:rsid w:val="0009173A"/>
    <w:rsid w:val="00092DE2"/>
    <w:rsid w:val="000944E9"/>
    <w:rsid w:val="000958A6"/>
    <w:rsid w:val="00095C73"/>
    <w:rsid w:val="000963B1"/>
    <w:rsid w:val="00097006"/>
    <w:rsid w:val="000A053C"/>
    <w:rsid w:val="000A0C5F"/>
    <w:rsid w:val="000A0CE7"/>
    <w:rsid w:val="000A2A29"/>
    <w:rsid w:val="000A2A73"/>
    <w:rsid w:val="000A422E"/>
    <w:rsid w:val="000A49E9"/>
    <w:rsid w:val="000A5AAF"/>
    <w:rsid w:val="000A6D02"/>
    <w:rsid w:val="000A6F2B"/>
    <w:rsid w:val="000A7AA4"/>
    <w:rsid w:val="000A7D29"/>
    <w:rsid w:val="000B09C6"/>
    <w:rsid w:val="000B1400"/>
    <w:rsid w:val="000B2AEB"/>
    <w:rsid w:val="000B366D"/>
    <w:rsid w:val="000B3F17"/>
    <w:rsid w:val="000B4F90"/>
    <w:rsid w:val="000B502E"/>
    <w:rsid w:val="000B516B"/>
    <w:rsid w:val="000B552D"/>
    <w:rsid w:val="000B5E73"/>
    <w:rsid w:val="000B7192"/>
    <w:rsid w:val="000B7BAC"/>
    <w:rsid w:val="000C0B2C"/>
    <w:rsid w:val="000C128E"/>
    <w:rsid w:val="000C1517"/>
    <w:rsid w:val="000C1DE8"/>
    <w:rsid w:val="000C26F1"/>
    <w:rsid w:val="000C358C"/>
    <w:rsid w:val="000C3DE0"/>
    <w:rsid w:val="000C412F"/>
    <w:rsid w:val="000C4A46"/>
    <w:rsid w:val="000C4BCD"/>
    <w:rsid w:val="000C5620"/>
    <w:rsid w:val="000C5FEA"/>
    <w:rsid w:val="000C65B4"/>
    <w:rsid w:val="000C6BB3"/>
    <w:rsid w:val="000C6EDD"/>
    <w:rsid w:val="000D04F8"/>
    <w:rsid w:val="000D175C"/>
    <w:rsid w:val="000D1908"/>
    <w:rsid w:val="000D1EDE"/>
    <w:rsid w:val="000D26A9"/>
    <w:rsid w:val="000D3546"/>
    <w:rsid w:val="000D4768"/>
    <w:rsid w:val="000D5508"/>
    <w:rsid w:val="000D567D"/>
    <w:rsid w:val="000D66FD"/>
    <w:rsid w:val="000D6879"/>
    <w:rsid w:val="000D69B4"/>
    <w:rsid w:val="000D7B16"/>
    <w:rsid w:val="000E15BF"/>
    <w:rsid w:val="000E2D16"/>
    <w:rsid w:val="000E33C8"/>
    <w:rsid w:val="000E3AA4"/>
    <w:rsid w:val="000E3D5D"/>
    <w:rsid w:val="000E5F79"/>
    <w:rsid w:val="000E6B81"/>
    <w:rsid w:val="000E6D2B"/>
    <w:rsid w:val="000E71DB"/>
    <w:rsid w:val="000E7BAD"/>
    <w:rsid w:val="000E7E28"/>
    <w:rsid w:val="000F07F9"/>
    <w:rsid w:val="000F0E12"/>
    <w:rsid w:val="000F0E3D"/>
    <w:rsid w:val="000F12DF"/>
    <w:rsid w:val="000F1380"/>
    <w:rsid w:val="000F1DF7"/>
    <w:rsid w:val="000F2173"/>
    <w:rsid w:val="000F2899"/>
    <w:rsid w:val="000F2A3A"/>
    <w:rsid w:val="000F39BE"/>
    <w:rsid w:val="000F3BA8"/>
    <w:rsid w:val="000F3BF5"/>
    <w:rsid w:val="000F40BE"/>
    <w:rsid w:val="000F4B5C"/>
    <w:rsid w:val="000F4B72"/>
    <w:rsid w:val="000F6BE2"/>
    <w:rsid w:val="000F7719"/>
    <w:rsid w:val="00100789"/>
    <w:rsid w:val="00101115"/>
    <w:rsid w:val="0010162E"/>
    <w:rsid w:val="0010245C"/>
    <w:rsid w:val="001032DB"/>
    <w:rsid w:val="0010452E"/>
    <w:rsid w:val="001047CE"/>
    <w:rsid w:val="001055B2"/>
    <w:rsid w:val="00105685"/>
    <w:rsid w:val="00105A89"/>
    <w:rsid w:val="00106591"/>
    <w:rsid w:val="00106863"/>
    <w:rsid w:val="0010690A"/>
    <w:rsid w:val="00107A6F"/>
    <w:rsid w:val="001100CB"/>
    <w:rsid w:val="00110A91"/>
    <w:rsid w:val="00112366"/>
    <w:rsid w:val="00112595"/>
    <w:rsid w:val="001133DB"/>
    <w:rsid w:val="00113914"/>
    <w:rsid w:val="00113AA7"/>
    <w:rsid w:val="00114007"/>
    <w:rsid w:val="00114BFF"/>
    <w:rsid w:val="00115617"/>
    <w:rsid w:val="001165C6"/>
    <w:rsid w:val="00116DC1"/>
    <w:rsid w:val="00116DFE"/>
    <w:rsid w:val="00116EA8"/>
    <w:rsid w:val="00117AFA"/>
    <w:rsid w:val="0012188B"/>
    <w:rsid w:val="0012267B"/>
    <w:rsid w:val="00124575"/>
    <w:rsid w:val="001257ED"/>
    <w:rsid w:val="001258BA"/>
    <w:rsid w:val="00126CA0"/>
    <w:rsid w:val="00130269"/>
    <w:rsid w:val="00131176"/>
    <w:rsid w:val="00131346"/>
    <w:rsid w:val="00131B21"/>
    <w:rsid w:val="00131F58"/>
    <w:rsid w:val="001331CA"/>
    <w:rsid w:val="00133677"/>
    <w:rsid w:val="00134A07"/>
    <w:rsid w:val="0013587B"/>
    <w:rsid w:val="00135FD4"/>
    <w:rsid w:val="00137387"/>
    <w:rsid w:val="0014002D"/>
    <w:rsid w:val="0014151F"/>
    <w:rsid w:val="00141A98"/>
    <w:rsid w:val="001422A1"/>
    <w:rsid w:val="00143AA8"/>
    <w:rsid w:val="00144195"/>
    <w:rsid w:val="00144307"/>
    <w:rsid w:val="00144462"/>
    <w:rsid w:val="00144A1A"/>
    <w:rsid w:val="00145F49"/>
    <w:rsid w:val="0014698C"/>
    <w:rsid w:val="00147133"/>
    <w:rsid w:val="00147B1D"/>
    <w:rsid w:val="001511E0"/>
    <w:rsid w:val="0015244F"/>
    <w:rsid w:val="00152AA1"/>
    <w:rsid w:val="00153671"/>
    <w:rsid w:val="0015500A"/>
    <w:rsid w:val="00155196"/>
    <w:rsid w:val="0015533F"/>
    <w:rsid w:val="001553FF"/>
    <w:rsid w:val="001556D4"/>
    <w:rsid w:val="001559AE"/>
    <w:rsid w:val="001570B6"/>
    <w:rsid w:val="00157C10"/>
    <w:rsid w:val="001603AA"/>
    <w:rsid w:val="001605B6"/>
    <w:rsid w:val="0016088A"/>
    <w:rsid w:val="001610D2"/>
    <w:rsid w:val="0016162C"/>
    <w:rsid w:val="00161AB7"/>
    <w:rsid w:val="00162DFD"/>
    <w:rsid w:val="0016595E"/>
    <w:rsid w:val="00165D87"/>
    <w:rsid w:val="00165F6E"/>
    <w:rsid w:val="00166354"/>
    <w:rsid w:val="00166DD2"/>
    <w:rsid w:val="00170023"/>
    <w:rsid w:val="001700BF"/>
    <w:rsid w:val="0017097F"/>
    <w:rsid w:val="00171775"/>
    <w:rsid w:val="00171D04"/>
    <w:rsid w:val="00171F99"/>
    <w:rsid w:val="001724B4"/>
    <w:rsid w:val="00172690"/>
    <w:rsid w:val="0017271D"/>
    <w:rsid w:val="00172796"/>
    <w:rsid w:val="00172899"/>
    <w:rsid w:val="001728F1"/>
    <w:rsid w:val="001729A6"/>
    <w:rsid w:val="00172A27"/>
    <w:rsid w:val="001738C3"/>
    <w:rsid w:val="00173A41"/>
    <w:rsid w:val="0017467A"/>
    <w:rsid w:val="00174782"/>
    <w:rsid w:val="00174973"/>
    <w:rsid w:val="00174985"/>
    <w:rsid w:val="001752C4"/>
    <w:rsid w:val="0017543B"/>
    <w:rsid w:val="00175928"/>
    <w:rsid w:val="00175B61"/>
    <w:rsid w:val="00175C6D"/>
    <w:rsid w:val="00175F4B"/>
    <w:rsid w:val="0017614A"/>
    <w:rsid w:val="00180144"/>
    <w:rsid w:val="001815AB"/>
    <w:rsid w:val="00181B03"/>
    <w:rsid w:val="00181E6C"/>
    <w:rsid w:val="00182A4B"/>
    <w:rsid w:val="00182F18"/>
    <w:rsid w:val="00183178"/>
    <w:rsid w:val="001838B2"/>
    <w:rsid w:val="001845C7"/>
    <w:rsid w:val="001852CC"/>
    <w:rsid w:val="001865A6"/>
    <w:rsid w:val="00187D5B"/>
    <w:rsid w:val="001907A1"/>
    <w:rsid w:val="00190E73"/>
    <w:rsid w:val="001936EA"/>
    <w:rsid w:val="00194023"/>
    <w:rsid w:val="00194BFD"/>
    <w:rsid w:val="00194F11"/>
    <w:rsid w:val="00195984"/>
    <w:rsid w:val="001959D9"/>
    <w:rsid w:val="00195F0D"/>
    <w:rsid w:val="00196036"/>
    <w:rsid w:val="001966DD"/>
    <w:rsid w:val="00196B15"/>
    <w:rsid w:val="001970F5"/>
    <w:rsid w:val="00197F6C"/>
    <w:rsid w:val="001A00BF"/>
    <w:rsid w:val="001A0838"/>
    <w:rsid w:val="001A19E9"/>
    <w:rsid w:val="001A33DE"/>
    <w:rsid w:val="001A3570"/>
    <w:rsid w:val="001A39E1"/>
    <w:rsid w:val="001A3C69"/>
    <w:rsid w:val="001A4507"/>
    <w:rsid w:val="001A4526"/>
    <w:rsid w:val="001A46BD"/>
    <w:rsid w:val="001A4AE5"/>
    <w:rsid w:val="001A5E12"/>
    <w:rsid w:val="001A77B7"/>
    <w:rsid w:val="001A7FCE"/>
    <w:rsid w:val="001B03DB"/>
    <w:rsid w:val="001B0E88"/>
    <w:rsid w:val="001B1219"/>
    <w:rsid w:val="001B1B46"/>
    <w:rsid w:val="001B1BCC"/>
    <w:rsid w:val="001B1FD6"/>
    <w:rsid w:val="001B2387"/>
    <w:rsid w:val="001B4155"/>
    <w:rsid w:val="001B44F4"/>
    <w:rsid w:val="001B4A2A"/>
    <w:rsid w:val="001B4B60"/>
    <w:rsid w:val="001B4E82"/>
    <w:rsid w:val="001B52E3"/>
    <w:rsid w:val="001B6417"/>
    <w:rsid w:val="001B6F51"/>
    <w:rsid w:val="001C03C7"/>
    <w:rsid w:val="001C0BA2"/>
    <w:rsid w:val="001C192F"/>
    <w:rsid w:val="001C37A6"/>
    <w:rsid w:val="001C52FC"/>
    <w:rsid w:val="001C6311"/>
    <w:rsid w:val="001C737D"/>
    <w:rsid w:val="001D0D27"/>
    <w:rsid w:val="001D0E47"/>
    <w:rsid w:val="001D138E"/>
    <w:rsid w:val="001D248B"/>
    <w:rsid w:val="001D25B2"/>
    <w:rsid w:val="001D4162"/>
    <w:rsid w:val="001D509C"/>
    <w:rsid w:val="001D5AD0"/>
    <w:rsid w:val="001D729E"/>
    <w:rsid w:val="001E05BF"/>
    <w:rsid w:val="001E06A9"/>
    <w:rsid w:val="001E08FF"/>
    <w:rsid w:val="001E1C3B"/>
    <w:rsid w:val="001E2848"/>
    <w:rsid w:val="001E2C93"/>
    <w:rsid w:val="001E304E"/>
    <w:rsid w:val="001E333C"/>
    <w:rsid w:val="001E3454"/>
    <w:rsid w:val="001E391C"/>
    <w:rsid w:val="001E3AC4"/>
    <w:rsid w:val="001E3B4E"/>
    <w:rsid w:val="001E44C7"/>
    <w:rsid w:val="001E504A"/>
    <w:rsid w:val="001E5669"/>
    <w:rsid w:val="001E616E"/>
    <w:rsid w:val="001E7D65"/>
    <w:rsid w:val="001F02E6"/>
    <w:rsid w:val="001F04B5"/>
    <w:rsid w:val="001F1F47"/>
    <w:rsid w:val="001F2416"/>
    <w:rsid w:val="001F258F"/>
    <w:rsid w:val="001F2ECE"/>
    <w:rsid w:val="001F447A"/>
    <w:rsid w:val="001F46D7"/>
    <w:rsid w:val="001F66FD"/>
    <w:rsid w:val="001F69EB"/>
    <w:rsid w:val="001F783A"/>
    <w:rsid w:val="001F7E10"/>
    <w:rsid w:val="00201A08"/>
    <w:rsid w:val="00201A47"/>
    <w:rsid w:val="00202A03"/>
    <w:rsid w:val="00202A8F"/>
    <w:rsid w:val="0020388D"/>
    <w:rsid w:val="0020400F"/>
    <w:rsid w:val="00204EF7"/>
    <w:rsid w:val="0020513C"/>
    <w:rsid w:val="0020518D"/>
    <w:rsid w:val="00205DC3"/>
    <w:rsid w:val="0020672B"/>
    <w:rsid w:val="00207256"/>
    <w:rsid w:val="002078CF"/>
    <w:rsid w:val="00207B75"/>
    <w:rsid w:val="002100C7"/>
    <w:rsid w:val="002101B8"/>
    <w:rsid w:val="00210E63"/>
    <w:rsid w:val="00211466"/>
    <w:rsid w:val="002115ED"/>
    <w:rsid w:val="0021172B"/>
    <w:rsid w:val="00211AD5"/>
    <w:rsid w:val="00211D5B"/>
    <w:rsid w:val="00212160"/>
    <w:rsid w:val="002134D9"/>
    <w:rsid w:val="002137B5"/>
    <w:rsid w:val="00214195"/>
    <w:rsid w:val="00214A89"/>
    <w:rsid w:val="00215FFA"/>
    <w:rsid w:val="0021630D"/>
    <w:rsid w:val="00216355"/>
    <w:rsid w:val="00216E06"/>
    <w:rsid w:val="002200F5"/>
    <w:rsid w:val="002212BC"/>
    <w:rsid w:val="0022171A"/>
    <w:rsid w:val="00221DA0"/>
    <w:rsid w:val="002230AF"/>
    <w:rsid w:val="0022320A"/>
    <w:rsid w:val="00223626"/>
    <w:rsid w:val="00223FED"/>
    <w:rsid w:val="00224413"/>
    <w:rsid w:val="002244FA"/>
    <w:rsid w:val="00224CCE"/>
    <w:rsid w:val="002256C3"/>
    <w:rsid w:val="00225D99"/>
    <w:rsid w:val="0022641A"/>
    <w:rsid w:val="00227356"/>
    <w:rsid w:val="002276F5"/>
    <w:rsid w:val="00230368"/>
    <w:rsid w:val="00230ABA"/>
    <w:rsid w:val="00230DC3"/>
    <w:rsid w:val="00231AB7"/>
    <w:rsid w:val="00232A85"/>
    <w:rsid w:val="002338BA"/>
    <w:rsid w:val="00234608"/>
    <w:rsid w:val="00234DFE"/>
    <w:rsid w:val="0023700F"/>
    <w:rsid w:val="00237EA8"/>
    <w:rsid w:val="00241FF3"/>
    <w:rsid w:val="00242937"/>
    <w:rsid w:val="00243429"/>
    <w:rsid w:val="00243834"/>
    <w:rsid w:val="00243E46"/>
    <w:rsid w:val="00245027"/>
    <w:rsid w:val="002463C7"/>
    <w:rsid w:val="00250CF5"/>
    <w:rsid w:val="00250FF8"/>
    <w:rsid w:val="00251AD7"/>
    <w:rsid w:val="00251F82"/>
    <w:rsid w:val="00252F55"/>
    <w:rsid w:val="00253034"/>
    <w:rsid w:val="002536C2"/>
    <w:rsid w:val="00254B2E"/>
    <w:rsid w:val="00254D17"/>
    <w:rsid w:val="00254D32"/>
    <w:rsid w:val="002550D6"/>
    <w:rsid w:val="00255BFB"/>
    <w:rsid w:val="00255F30"/>
    <w:rsid w:val="00257A25"/>
    <w:rsid w:val="002603B4"/>
    <w:rsid w:val="0026048F"/>
    <w:rsid w:val="00260767"/>
    <w:rsid w:val="00262AB9"/>
    <w:rsid w:val="00263459"/>
    <w:rsid w:val="002635FD"/>
    <w:rsid w:val="00263FB4"/>
    <w:rsid w:val="00264212"/>
    <w:rsid w:val="0026426F"/>
    <w:rsid w:val="00264466"/>
    <w:rsid w:val="002661F9"/>
    <w:rsid w:val="00270538"/>
    <w:rsid w:val="00271B3B"/>
    <w:rsid w:val="00272595"/>
    <w:rsid w:val="00272ECE"/>
    <w:rsid w:val="00273347"/>
    <w:rsid w:val="00273427"/>
    <w:rsid w:val="002739E3"/>
    <w:rsid w:val="00274477"/>
    <w:rsid w:val="00275055"/>
    <w:rsid w:val="00275C45"/>
    <w:rsid w:val="00276573"/>
    <w:rsid w:val="002766C1"/>
    <w:rsid w:val="0027799C"/>
    <w:rsid w:val="00280534"/>
    <w:rsid w:val="00281598"/>
    <w:rsid w:val="002827B4"/>
    <w:rsid w:val="00282D1D"/>
    <w:rsid w:val="00284486"/>
    <w:rsid w:val="00284551"/>
    <w:rsid w:val="00284695"/>
    <w:rsid w:val="00284EC7"/>
    <w:rsid w:val="00290184"/>
    <w:rsid w:val="00290E79"/>
    <w:rsid w:val="00291AB0"/>
    <w:rsid w:val="002921C7"/>
    <w:rsid w:val="002942EB"/>
    <w:rsid w:val="002955B1"/>
    <w:rsid w:val="00295663"/>
    <w:rsid w:val="00295A0B"/>
    <w:rsid w:val="00295F15"/>
    <w:rsid w:val="00296805"/>
    <w:rsid w:val="0029738F"/>
    <w:rsid w:val="00297518"/>
    <w:rsid w:val="0029762E"/>
    <w:rsid w:val="00297989"/>
    <w:rsid w:val="002A0270"/>
    <w:rsid w:val="002A06F4"/>
    <w:rsid w:val="002A2629"/>
    <w:rsid w:val="002A2CB8"/>
    <w:rsid w:val="002A30C9"/>
    <w:rsid w:val="002A344A"/>
    <w:rsid w:val="002A3F19"/>
    <w:rsid w:val="002A4534"/>
    <w:rsid w:val="002A4E87"/>
    <w:rsid w:val="002A7904"/>
    <w:rsid w:val="002A7C0E"/>
    <w:rsid w:val="002B0D7A"/>
    <w:rsid w:val="002B1673"/>
    <w:rsid w:val="002B169E"/>
    <w:rsid w:val="002B3132"/>
    <w:rsid w:val="002B34D9"/>
    <w:rsid w:val="002B4255"/>
    <w:rsid w:val="002B5B24"/>
    <w:rsid w:val="002B5D2E"/>
    <w:rsid w:val="002B5D32"/>
    <w:rsid w:val="002B5E4C"/>
    <w:rsid w:val="002B5F24"/>
    <w:rsid w:val="002B713A"/>
    <w:rsid w:val="002B71F9"/>
    <w:rsid w:val="002B759E"/>
    <w:rsid w:val="002B78E6"/>
    <w:rsid w:val="002B7945"/>
    <w:rsid w:val="002B7E8C"/>
    <w:rsid w:val="002C0450"/>
    <w:rsid w:val="002C0958"/>
    <w:rsid w:val="002C0BC8"/>
    <w:rsid w:val="002C0CC2"/>
    <w:rsid w:val="002C11B7"/>
    <w:rsid w:val="002C2419"/>
    <w:rsid w:val="002C2479"/>
    <w:rsid w:val="002C2D2A"/>
    <w:rsid w:val="002C2D44"/>
    <w:rsid w:val="002C34CA"/>
    <w:rsid w:val="002C411A"/>
    <w:rsid w:val="002C550B"/>
    <w:rsid w:val="002D0852"/>
    <w:rsid w:val="002D0B89"/>
    <w:rsid w:val="002D15FE"/>
    <w:rsid w:val="002D3725"/>
    <w:rsid w:val="002D4473"/>
    <w:rsid w:val="002D4FF7"/>
    <w:rsid w:val="002D6BD3"/>
    <w:rsid w:val="002D6D19"/>
    <w:rsid w:val="002E0E8A"/>
    <w:rsid w:val="002E2472"/>
    <w:rsid w:val="002E255F"/>
    <w:rsid w:val="002E2965"/>
    <w:rsid w:val="002E32E0"/>
    <w:rsid w:val="002E3340"/>
    <w:rsid w:val="002E3D8A"/>
    <w:rsid w:val="002E4897"/>
    <w:rsid w:val="002E496D"/>
    <w:rsid w:val="002E4AF5"/>
    <w:rsid w:val="002E5116"/>
    <w:rsid w:val="002E6A3C"/>
    <w:rsid w:val="002E77AB"/>
    <w:rsid w:val="002F0381"/>
    <w:rsid w:val="002F079F"/>
    <w:rsid w:val="002F0CAA"/>
    <w:rsid w:val="002F1BA6"/>
    <w:rsid w:val="002F1FDC"/>
    <w:rsid w:val="002F3E38"/>
    <w:rsid w:val="002F4179"/>
    <w:rsid w:val="002F47FB"/>
    <w:rsid w:val="002F566B"/>
    <w:rsid w:val="002F5B02"/>
    <w:rsid w:val="002F664E"/>
    <w:rsid w:val="002F6C29"/>
    <w:rsid w:val="002F74D0"/>
    <w:rsid w:val="002F7CAD"/>
    <w:rsid w:val="00300E08"/>
    <w:rsid w:val="00302800"/>
    <w:rsid w:val="00302D10"/>
    <w:rsid w:val="00302E6E"/>
    <w:rsid w:val="003041D7"/>
    <w:rsid w:val="003043CF"/>
    <w:rsid w:val="003045A4"/>
    <w:rsid w:val="00304670"/>
    <w:rsid w:val="00304BAF"/>
    <w:rsid w:val="00304CCD"/>
    <w:rsid w:val="003052B3"/>
    <w:rsid w:val="003056A8"/>
    <w:rsid w:val="0030645B"/>
    <w:rsid w:val="003066B3"/>
    <w:rsid w:val="003067B9"/>
    <w:rsid w:val="00307744"/>
    <w:rsid w:val="00307AF8"/>
    <w:rsid w:val="00311C0A"/>
    <w:rsid w:val="00312715"/>
    <w:rsid w:val="0031277B"/>
    <w:rsid w:val="003128D2"/>
    <w:rsid w:val="00312ADE"/>
    <w:rsid w:val="003140B5"/>
    <w:rsid w:val="0031482B"/>
    <w:rsid w:val="003156EA"/>
    <w:rsid w:val="00315BE4"/>
    <w:rsid w:val="00316523"/>
    <w:rsid w:val="00320BE8"/>
    <w:rsid w:val="00322070"/>
    <w:rsid w:val="003220E6"/>
    <w:rsid w:val="003222B1"/>
    <w:rsid w:val="003250ED"/>
    <w:rsid w:val="0032577A"/>
    <w:rsid w:val="003265B2"/>
    <w:rsid w:val="00326E91"/>
    <w:rsid w:val="003271A8"/>
    <w:rsid w:val="00331949"/>
    <w:rsid w:val="0033400A"/>
    <w:rsid w:val="0033490F"/>
    <w:rsid w:val="003350B7"/>
    <w:rsid w:val="0033635E"/>
    <w:rsid w:val="00336492"/>
    <w:rsid w:val="003376B1"/>
    <w:rsid w:val="003379CF"/>
    <w:rsid w:val="0034039E"/>
    <w:rsid w:val="0034128B"/>
    <w:rsid w:val="003417D3"/>
    <w:rsid w:val="00341876"/>
    <w:rsid w:val="003418B4"/>
    <w:rsid w:val="00341A50"/>
    <w:rsid w:val="00342351"/>
    <w:rsid w:val="00342497"/>
    <w:rsid w:val="0034263E"/>
    <w:rsid w:val="0034304E"/>
    <w:rsid w:val="00345221"/>
    <w:rsid w:val="003452BB"/>
    <w:rsid w:val="00345CC4"/>
    <w:rsid w:val="00345D6B"/>
    <w:rsid w:val="00347AEA"/>
    <w:rsid w:val="00350A61"/>
    <w:rsid w:val="00350D7A"/>
    <w:rsid w:val="00350E96"/>
    <w:rsid w:val="003513B3"/>
    <w:rsid w:val="003516E9"/>
    <w:rsid w:val="00352684"/>
    <w:rsid w:val="00352DF0"/>
    <w:rsid w:val="00353467"/>
    <w:rsid w:val="00353B88"/>
    <w:rsid w:val="00354B65"/>
    <w:rsid w:val="00355056"/>
    <w:rsid w:val="00355623"/>
    <w:rsid w:val="00355AD8"/>
    <w:rsid w:val="00355C06"/>
    <w:rsid w:val="003564F6"/>
    <w:rsid w:val="00357762"/>
    <w:rsid w:val="0035789A"/>
    <w:rsid w:val="00357A00"/>
    <w:rsid w:val="00357AEA"/>
    <w:rsid w:val="00357C71"/>
    <w:rsid w:val="00360375"/>
    <w:rsid w:val="00361828"/>
    <w:rsid w:val="00361972"/>
    <w:rsid w:val="00362529"/>
    <w:rsid w:val="003634AA"/>
    <w:rsid w:val="00363612"/>
    <w:rsid w:val="0036508B"/>
    <w:rsid w:val="00365F86"/>
    <w:rsid w:val="00366B88"/>
    <w:rsid w:val="0036726F"/>
    <w:rsid w:val="00367A9F"/>
    <w:rsid w:val="003730DC"/>
    <w:rsid w:val="003739F8"/>
    <w:rsid w:val="00373B16"/>
    <w:rsid w:val="003740EB"/>
    <w:rsid w:val="00374A73"/>
    <w:rsid w:val="00375DB5"/>
    <w:rsid w:val="0037625E"/>
    <w:rsid w:val="003771FE"/>
    <w:rsid w:val="003778CD"/>
    <w:rsid w:val="003801AD"/>
    <w:rsid w:val="00380369"/>
    <w:rsid w:val="00380567"/>
    <w:rsid w:val="00380668"/>
    <w:rsid w:val="00381B22"/>
    <w:rsid w:val="00382511"/>
    <w:rsid w:val="00382BF3"/>
    <w:rsid w:val="0038311E"/>
    <w:rsid w:val="0038335F"/>
    <w:rsid w:val="003836DD"/>
    <w:rsid w:val="003841CA"/>
    <w:rsid w:val="00385170"/>
    <w:rsid w:val="00385D01"/>
    <w:rsid w:val="00386560"/>
    <w:rsid w:val="00387F26"/>
    <w:rsid w:val="003907B6"/>
    <w:rsid w:val="00392403"/>
    <w:rsid w:val="00392580"/>
    <w:rsid w:val="0039356E"/>
    <w:rsid w:val="00393C07"/>
    <w:rsid w:val="00393CB2"/>
    <w:rsid w:val="00395A8C"/>
    <w:rsid w:val="00395B90"/>
    <w:rsid w:val="00395E7F"/>
    <w:rsid w:val="003965A0"/>
    <w:rsid w:val="00397288"/>
    <w:rsid w:val="003978E0"/>
    <w:rsid w:val="003A14D4"/>
    <w:rsid w:val="003A1BF0"/>
    <w:rsid w:val="003A1DF4"/>
    <w:rsid w:val="003A291E"/>
    <w:rsid w:val="003A2BC8"/>
    <w:rsid w:val="003A3383"/>
    <w:rsid w:val="003A38D6"/>
    <w:rsid w:val="003A4FF2"/>
    <w:rsid w:val="003A4FFD"/>
    <w:rsid w:val="003A57A6"/>
    <w:rsid w:val="003A615A"/>
    <w:rsid w:val="003A61CC"/>
    <w:rsid w:val="003A65D5"/>
    <w:rsid w:val="003A70E0"/>
    <w:rsid w:val="003A7441"/>
    <w:rsid w:val="003B0268"/>
    <w:rsid w:val="003B048A"/>
    <w:rsid w:val="003B0AC8"/>
    <w:rsid w:val="003B0E7C"/>
    <w:rsid w:val="003B21CC"/>
    <w:rsid w:val="003B3B6D"/>
    <w:rsid w:val="003B497D"/>
    <w:rsid w:val="003B60DE"/>
    <w:rsid w:val="003B6294"/>
    <w:rsid w:val="003B7EE0"/>
    <w:rsid w:val="003C0CD4"/>
    <w:rsid w:val="003C13B4"/>
    <w:rsid w:val="003C1DF2"/>
    <w:rsid w:val="003C2E55"/>
    <w:rsid w:val="003C3239"/>
    <w:rsid w:val="003C5376"/>
    <w:rsid w:val="003C741D"/>
    <w:rsid w:val="003C784F"/>
    <w:rsid w:val="003C7F7A"/>
    <w:rsid w:val="003D0635"/>
    <w:rsid w:val="003D24D9"/>
    <w:rsid w:val="003D2DCC"/>
    <w:rsid w:val="003D332C"/>
    <w:rsid w:val="003D4217"/>
    <w:rsid w:val="003D4417"/>
    <w:rsid w:val="003D595A"/>
    <w:rsid w:val="003D5F5E"/>
    <w:rsid w:val="003D655D"/>
    <w:rsid w:val="003D7CED"/>
    <w:rsid w:val="003E16EE"/>
    <w:rsid w:val="003E1C1C"/>
    <w:rsid w:val="003E261A"/>
    <w:rsid w:val="003E2652"/>
    <w:rsid w:val="003E2C13"/>
    <w:rsid w:val="003E2E39"/>
    <w:rsid w:val="003E677A"/>
    <w:rsid w:val="003E6AFD"/>
    <w:rsid w:val="003E731A"/>
    <w:rsid w:val="003F032D"/>
    <w:rsid w:val="003F0E75"/>
    <w:rsid w:val="003F1F10"/>
    <w:rsid w:val="003F2FDC"/>
    <w:rsid w:val="003F35D5"/>
    <w:rsid w:val="003F5D5E"/>
    <w:rsid w:val="003F6290"/>
    <w:rsid w:val="003F6701"/>
    <w:rsid w:val="003F7C61"/>
    <w:rsid w:val="004000C5"/>
    <w:rsid w:val="00400E8B"/>
    <w:rsid w:val="00400FBE"/>
    <w:rsid w:val="0040155C"/>
    <w:rsid w:val="004032B4"/>
    <w:rsid w:val="00403F61"/>
    <w:rsid w:val="00405273"/>
    <w:rsid w:val="00405738"/>
    <w:rsid w:val="00405862"/>
    <w:rsid w:val="00405B42"/>
    <w:rsid w:val="00405D3F"/>
    <w:rsid w:val="00405DD3"/>
    <w:rsid w:val="00406226"/>
    <w:rsid w:val="004105B7"/>
    <w:rsid w:val="00410A19"/>
    <w:rsid w:val="004116F1"/>
    <w:rsid w:val="00413395"/>
    <w:rsid w:val="0041399B"/>
    <w:rsid w:val="00413BC0"/>
    <w:rsid w:val="0041585F"/>
    <w:rsid w:val="00415A88"/>
    <w:rsid w:val="00420218"/>
    <w:rsid w:val="0042151F"/>
    <w:rsid w:val="00421F4D"/>
    <w:rsid w:val="00422210"/>
    <w:rsid w:val="004227DE"/>
    <w:rsid w:val="004233CC"/>
    <w:rsid w:val="00425580"/>
    <w:rsid w:val="00425D6E"/>
    <w:rsid w:val="00425FAF"/>
    <w:rsid w:val="00426E06"/>
    <w:rsid w:val="004303A6"/>
    <w:rsid w:val="004305AC"/>
    <w:rsid w:val="004309CE"/>
    <w:rsid w:val="00430B9C"/>
    <w:rsid w:val="004319D6"/>
    <w:rsid w:val="00431DBE"/>
    <w:rsid w:val="00432A46"/>
    <w:rsid w:val="00432AAB"/>
    <w:rsid w:val="00432EA4"/>
    <w:rsid w:val="00433422"/>
    <w:rsid w:val="0043374D"/>
    <w:rsid w:val="00433A9C"/>
    <w:rsid w:val="00433D57"/>
    <w:rsid w:val="00433EC8"/>
    <w:rsid w:val="00434A79"/>
    <w:rsid w:val="00436F5D"/>
    <w:rsid w:val="004372B7"/>
    <w:rsid w:val="004374F9"/>
    <w:rsid w:val="0043782A"/>
    <w:rsid w:val="00437EEF"/>
    <w:rsid w:val="00441408"/>
    <w:rsid w:val="004419E7"/>
    <w:rsid w:val="0044205A"/>
    <w:rsid w:val="00442A27"/>
    <w:rsid w:val="00442E97"/>
    <w:rsid w:val="00443398"/>
    <w:rsid w:val="00443804"/>
    <w:rsid w:val="00444271"/>
    <w:rsid w:val="0044440C"/>
    <w:rsid w:val="00444B72"/>
    <w:rsid w:val="00444D36"/>
    <w:rsid w:val="004450B4"/>
    <w:rsid w:val="00445B3A"/>
    <w:rsid w:val="0044626A"/>
    <w:rsid w:val="00446ECE"/>
    <w:rsid w:val="00447597"/>
    <w:rsid w:val="00450240"/>
    <w:rsid w:val="00450B13"/>
    <w:rsid w:val="00451EEE"/>
    <w:rsid w:val="004525B8"/>
    <w:rsid w:val="00453601"/>
    <w:rsid w:val="00455B02"/>
    <w:rsid w:val="00455D01"/>
    <w:rsid w:val="00456071"/>
    <w:rsid w:val="004565A1"/>
    <w:rsid w:val="004576D9"/>
    <w:rsid w:val="00457799"/>
    <w:rsid w:val="00457EFF"/>
    <w:rsid w:val="00462951"/>
    <w:rsid w:val="0046309F"/>
    <w:rsid w:val="0046320A"/>
    <w:rsid w:val="00463D47"/>
    <w:rsid w:val="004663A4"/>
    <w:rsid w:val="00471DC1"/>
    <w:rsid w:val="00472F35"/>
    <w:rsid w:val="004740A5"/>
    <w:rsid w:val="0047415D"/>
    <w:rsid w:val="00474929"/>
    <w:rsid w:val="00474CBC"/>
    <w:rsid w:val="004759B8"/>
    <w:rsid w:val="0047787B"/>
    <w:rsid w:val="00477BCF"/>
    <w:rsid w:val="004804B1"/>
    <w:rsid w:val="00480D82"/>
    <w:rsid w:val="004815DE"/>
    <w:rsid w:val="00481F25"/>
    <w:rsid w:val="00482837"/>
    <w:rsid w:val="00483D0B"/>
    <w:rsid w:val="00484141"/>
    <w:rsid w:val="00484EB0"/>
    <w:rsid w:val="0048658C"/>
    <w:rsid w:val="0048674C"/>
    <w:rsid w:val="004873E7"/>
    <w:rsid w:val="00487C07"/>
    <w:rsid w:val="004909FC"/>
    <w:rsid w:val="00490CD2"/>
    <w:rsid w:val="00491420"/>
    <w:rsid w:val="00492786"/>
    <w:rsid w:val="004928A0"/>
    <w:rsid w:val="00492911"/>
    <w:rsid w:val="00492966"/>
    <w:rsid w:val="0049396E"/>
    <w:rsid w:val="00494000"/>
    <w:rsid w:val="0049508F"/>
    <w:rsid w:val="0049510B"/>
    <w:rsid w:val="00495115"/>
    <w:rsid w:val="00495522"/>
    <w:rsid w:val="00496806"/>
    <w:rsid w:val="004969D8"/>
    <w:rsid w:val="0049727C"/>
    <w:rsid w:val="0049730C"/>
    <w:rsid w:val="00497933"/>
    <w:rsid w:val="00497FC7"/>
    <w:rsid w:val="004A0372"/>
    <w:rsid w:val="004A0446"/>
    <w:rsid w:val="004A06C2"/>
    <w:rsid w:val="004A0AFB"/>
    <w:rsid w:val="004A0D58"/>
    <w:rsid w:val="004A29D9"/>
    <w:rsid w:val="004A2D76"/>
    <w:rsid w:val="004A3055"/>
    <w:rsid w:val="004A4388"/>
    <w:rsid w:val="004A5039"/>
    <w:rsid w:val="004A5C7E"/>
    <w:rsid w:val="004A5E55"/>
    <w:rsid w:val="004A7779"/>
    <w:rsid w:val="004A7F08"/>
    <w:rsid w:val="004B066D"/>
    <w:rsid w:val="004B11DA"/>
    <w:rsid w:val="004B1AD5"/>
    <w:rsid w:val="004B22D5"/>
    <w:rsid w:val="004B2560"/>
    <w:rsid w:val="004B2CDA"/>
    <w:rsid w:val="004B2DF2"/>
    <w:rsid w:val="004B32EE"/>
    <w:rsid w:val="004B34AC"/>
    <w:rsid w:val="004B4067"/>
    <w:rsid w:val="004B4256"/>
    <w:rsid w:val="004B46CC"/>
    <w:rsid w:val="004B49B7"/>
    <w:rsid w:val="004B4EE6"/>
    <w:rsid w:val="004B4F51"/>
    <w:rsid w:val="004B5044"/>
    <w:rsid w:val="004B5C2A"/>
    <w:rsid w:val="004B5EE8"/>
    <w:rsid w:val="004B636A"/>
    <w:rsid w:val="004B7E60"/>
    <w:rsid w:val="004C0AD7"/>
    <w:rsid w:val="004C0AFA"/>
    <w:rsid w:val="004C15C5"/>
    <w:rsid w:val="004C1BF2"/>
    <w:rsid w:val="004C1ED8"/>
    <w:rsid w:val="004C23B8"/>
    <w:rsid w:val="004C276C"/>
    <w:rsid w:val="004C2820"/>
    <w:rsid w:val="004C283B"/>
    <w:rsid w:val="004C2ED2"/>
    <w:rsid w:val="004C3071"/>
    <w:rsid w:val="004C3117"/>
    <w:rsid w:val="004C36D2"/>
    <w:rsid w:val="004C3DD8"/>
    <w:rsid w:val="004C5175"/>
    <w:rsid w:val="004C54A1"/>
    <w:rsid w:val="004C5979"/>
    <w:rsid w:val="004C5C57"/>
    <w:rsid w:val="004C6252"/>
    <w:rsid w:val="004C66B3"/>
    <w:rsid w:val="004C6DD5"/>
    <w:rsid w:val="004C71D0"/>
    <w:rsid w:val="004D0412"/>
    <w:rsid w:val="004D0E90"/>
    <w:rsid w:val="004D1354"/>
    <w:rsid w:val="004D17FD"/>
    <w:rsid w:val="004D251A"/>
    <w:rsid w:val="004D286E"/>
    <w:rsid w:val="004D28A8"/>
    <w:rsid w:val="004D31E4"/>
    <w:rsid w:val="004D326A"/>
    <w:rsid w:val="004D37B3"/>
    <w:rsid w:val="004D59B1"/>
    <w:rsid w:val="004D603E"/>
    <w:rsid w:val="004D6ED0"/>
    <w:rsid w:val="004D76A4"/>
    <w:rsid w:val="004D7908"/>
    <w:rsid w:val="004E0959"/>
    <w:rsid w:val="004E0D8E"/>
    <w:rsid w:val="004E1CAB"/>
    <w:rsid w:val="004E2401"/>
    <w:rsid w:val="004E4682"/>
    <w:rsid w:val="004E49E3"/>
    <w:rsid w:val="004E4B38"/>
    <w:rsid w:val="004E53EA"/>
    <w:rsid w:val="004E53F3"/>
    <w:rsid w:val="004E5487"/>
    <w:rsid w:val="004E55E7"/>
    <w:rsid w:val="004E59FD"/>
    <w:rsid w:val="004E5B27"/>
    <w:rsid w:val="004E5DA9"/>
    <w:rsid w:val="004E61FE"/>
    <w:rsid w:val="004E6EFA"/>
    <w:rsid w:val="004E7D64"/>
    <w:rsid w:val="004F01F0"/>
    <w:rsid w:val="004F0934"/>
    <w:rsid w:val="004F0AF2"/>
    <w:rsid w:val="004F0EEF"/>
    <w:rsid w:val="004F199B"/>
    <w:rsid w:val="004F308A"/>
    <w:rsid w:val="004F30EE"/>
    <w:rsid w:val="004F3E23"/>
    <w:rsid w:val="004F411F"/>
    <w:rsid w:val="004F48A1"/>
    <w:rsid w:val="004F5E76"/>
    <w:rsid w:val="004F6C4B"/>
    <w:rsid w:val="005009E3"/>
    <w:rsid w:val="00500CC8"/>
    <w:rsid w:val="00502214"/>
    <w:rsid w:val="005031A3"/>
    <w:rsid w:val="00503E2B"/>
    <w:rsid w:val="00505E32"/>
    <w:rsid w:val="00506384"/>
    <w:rsid w:val="00506A15"/>
    <w:rsid w:val="0051005A"/>
    <w:rsid w:val="005101E2"/>
    <w:rsid w:val="0051088C"/>
    <w:rsid w:val="005112ED"/>
    <w:rsid w:val="00511B17"/>
    <w:rsid w:val="005120C8"/>
    <w:rsid w:val="00512702"/>
    <w:rsid w:val="005146B5"/>
    <w:rsid w:val="00516D4A"/>
    <w:rsid w:val="0051782A"/>
    <w:rsid w:val="00517B1B"/>
    <w:rsid w:val="00517BC0"/>
    <w:rsid w:val="00517E73"/>
    <w:rsid w:val="005203F8"/>
    <w:rsid w:val="00520F26"/>
    <w:rsid w:val="0052155B"/>
    <w:rsid w:val="005218B4"/>
    <w:rsid w:val="00521AD0"/>
    <w:rsid w:val="00521CC3"/>
    <w:rsid w:val="005249B1"/>
    <w:rsid w:val="00524DEC"/>
    <w:rsid w:val="005264A1"/>
    <w:rsid w:val="00531862"/>
    <w:rsid w:val="00532526"/>
    <w:rsid w:val="00532DBE"/>
    <w:rsid w:val="00533C6E"/>
    <w:rsid w:val="00534189"/>
    <w:rsid w:val="005351F4"/>
    <w:rsid w:val="0053582F"/>
    <w:rsid w:val="00535D98"/>
    <w:rsid w:val="00535DB4"/>
    <w:rsid w:val="005373C2"/>
    <w:rsid w:val="005374AD"/>
    <w:rsid w:val="0053790E"/>
    <w:rsid w:val="00540774"/>
    <w:rsid w:val="00540924"/>
    <w:rsid w:val="00541456"/>
    <w:rsid w:val="0054180C"/>
    <w:rsid w:val="00542074"/>
    <w:rsid w:val="00542657"/>
    <w:rsid w:val="00543940"/>
    <w:rsid w:val="00544393"/>
    <w:rsid w:val="00544417"/>
    <w:rsid w:val="0054441B"/>
    <w:rsid w:val="005454CB"/>
    <w:rsid w:val="00545BA6"/>
    <w:rsid w:val="00546335"/>
    <w:rsid w:val="00546345"/>
    <w:rsid w:val="00547000"/>
    <w:rsid w:val="0055107A"/>
    <w:rsid w:val="00551617"/>
    <w:rsid w:val="00552066"/>
    <w:rsid w:val="005537B1"/>
    <w:rsid w:val="00553B70"/>
    <w:rsid w:val="00554246"/>
    <w:rsid w:val="00554443"/>
    <w:rsid w:val="00554793"/>
    <w:rsid w:val="00555FC4"/>
    <w:rsid w:val="00556727"/>
    <w:rsid w:val="0055678B"/>
    <w:rsid w:val="005570AE"/>
    <w:rsid w:val="00557C85"/>
    <w:rsid w:val="00557DFF"/>
    <w:rsid w:val="00561B81"/>
    <w:rsid w:val="0056460C"/>
    <w:rsid w:val="005673DC"/>
    <w:rsid w:val="00570EE2"/>
    <w:rsid w:val="005725CA"/>
    <w:rsid w:val="00573F5F"/>
    <w:rsid w:val="0057423E"/>
    <w:rsid w:val="00574B34"/>
    <w:rsid w:val="005830A2"/>
    <w:rsid w:val="00583164"/>
    <w:rsid w:val="00583CC4"/>
    <w:rsid w:val="00583E36"/>
    <w:rsid w:val="00584111"/>
    <w:rsid w:val="00584CF8"/>
    <w:rsid w:val="005855B0"/>
    <w:rsid w:val="00585810"/>
    <w:rsid w:val="00586D3B"/>
    <w:rsid w:val="00586D86"/>
    <w:rsid w:val="00587C8A"/>
    <w:rsid w:val="00587DDF"/>
    <w:rsid w:val="00590BB3"/>
    <w:rsid w:val="0059235C"/>
    <w:rsid w:val="00592684"/>
    <w:rsid w:val="005926D0"/>
    <w:rsid w:val="00592BD4"/>
    <w:rsid w:val="00593943"/>
    <w:rsid w:val="0059420E"/>
    <w:rsid w:val="005954EE"/>
    <w:rsid w:val="00595981"/>
    <w:rsid w:val="00595C59"/>
    <w:rsid w:val="00596238"/>
    <w:rsid w:val="00596437"/>
    <w:rsid w:val="00596530"/>
    <w:rsid w:val="005966EC"/>
    <w:rsid w:val="00596AC2"/>
    <w:rsid w:val="00596B2C"/>
    <w:rsid w:val="005978FD"/>
    <w:rsid w:val="00597CF3"/>
    <w:rsid w:val="005A036D"/>
    <w:rsid w:val="005A05D9"/>
    <w:rsid w:val="005A07DD"/>
    <w:rsid w:val="005A1ACA"/>
    <w:rsid w:val="005A1D21"/>
    <w:rsid w:val="005A1DB9"/>
    <w:rsid w:val="005A1F24"/>
    <w:rsid w:val="005A2119"/>
    <w:rsid w:val="005A2C75"/>
    <w:rsid w:val="005A365B"/>
    <w:rsid w:val="005A39AC"/>
    <w:rsid w:val="005A5D94"/>
    <w:rsid w:val="005A5E5D"/>
    <w:rsid w:val="005A5FF9"/>
    <w:rsid w:val="005A6003"/>
    <w:rsid w:val="005A632C"/>
    <w:rsid w:val="005A6509"/>
    <w:rsid w:val="005A671B"/>
    <w:rsid w:val="005A7F03"/>
    <w:rsid w:val="005B018E"/>
    <w:rsid w:val="005B052D"/>
    <w:rsid w:val="005B1AA3"/>
    <w:rsid w:val="005B32E7"/>
    <w:rsid w:val="005B3894"/>
    <w:rsid w:val="005B566B"/>
    <w:rsid w:val="005B63BE"/>
    <w:rsid w:val="005B796F"/>
    <w:rsid w:val="005C08E0"/>
    <w:rsid w:val="005C16F0"/>
    <w:rsid w:val="005C1ADD"/>
    <w:rsid w:val="005C25E5"/>
    <w:rsid w:val="005C379A"/>
    <w:rsid w:val="005C4114"/>
    <w:rsid w:val="005C460F"/>
    <w:rsid w:val="005C4AA5"/>
    <w:rsid w:val="005C51AA"/>
    <w:rsid w:val="005C5DF5"/>
    <w:rsid w:val="005C5EF1"/>
    <w:rsid w:val="005C640D"/>
    <w:rsid w:val="005C6CB8"/>
    <w:rsid w:val="005C7191"/>
    <w:rsid w:val="005C73EB"/>
    <w:rsid w:val="005C7E12"/>
    <w:rsid w:val="005D015C"/>
    <w:rsid w:val="005D3B4D"/>
    <w:rsid w:val="005D3FA4"/>
    <w:rsid w:val="005D4EF8"/>
    <w:rsid w:val="005D5DFF"/>
    <w:rsid w:val="005D5E75"/>
    <w:rsid w:val="005D6340"/>
    <w:rsid w:val="005D6630"/>
    <w:rsid w:val="005D6700"/>
    <w:rsid w:val="005D6FDF"/>
    <w:rsid w:val="005E0138"/>
    <w:rsid w:val="005E061A"/>
    <w:rsid w:val="005E0EB6"/>
    <w:rsid w:val="005E2D09"/>
    <w:rsid w:val="005E3223"/>
    <w:rsid w:val="005E49DD"/>
    <w:rsid w:val="005E60FA"/>
    <w:rsid w:val="005E685C"/>
    <w:rsid w:val="005E695D"/>
    <w:rsid w:val="005E698A"/>
    <w:rsid w:val="005E72BB"/>
    <w:rsid w:val="005F00C7"/>
    <w:rsid w:val="005F0400"/>
    <w:rsid w:val="005F0469"/>
    <w:rsid w:val="005F2747"/>
    <w:rsid w:val="005F2AFE"/>
    <w:rsid w:val="005F2EB6"/>
    <w:rsid w:val="005F30F9"/>
    <w:rsid w:val="005F3B1D"/>
    <w:rsid w:val="005F3C99"/>
    <w:rsid w:val="005F4153"/>
    <w:rsid w:val="005F52AE"/>
    <w:rsid w:val="005F5A46"/>
    <w:rsid w:val="005F7DD4"/>
    <w:rsid w:val="00600342"/>
    <w:rsid w:val="0060046E"/>
    <w:rsid w:val="00603199"/>
    <w:rsid w:val="00603BDD"/>
    <w:rsid w:val="0060403F"/>
    <w:rsid w:val="00604DBD"/>
    <w:rsid w:val="0060605D"/>
    <w:rsid w:val="0060753C"/>
    <w:rsid w:val="006075AA"/>
    <w:rsid w:val="00607CE6"/>
    <w:rsid w:val="00610071"/>
    <w:rsid w:val="006104D5"/>
    <w:rsid w:val="00611328"/>
    <w:rsid w:val="00611B2C"/>
    <w:rsid w:val="006122C0"/>
    <w:rsid w:val="006130FB"/>
    <w:rsid w:val="00613221"/>
    <w:rsid w:val="00613678"/>
    <w:rsid w:val="00613D34"/>
    <w:rsid w:val="0061405B"/>
    <w:rsid w:val="00616C05"/>
    <w:rsid w:val="00617577"/>
    <w:rsid w:val="00617590"/>
    <w:rsid w:val="00617764"/>
    <w:rsid w:val="0062087B"/>
    <w:rsid w:val="00620B40"/>
    <w:rsid w:val="006215F8"/>
    <w:rsid w:val="006228D3"/>
    <w:rsid w:val="006231FF"/>
    <w:rsid w:val="00623D07"/>
    <w:rsid w:val="00623E1C"/>
    <w:rsid w:val="006264B3"/>
    <w:rsid w:val="00626CA3"/>
    <w:rsid w:val="00627174"/>
    <w:rsid w:val="006272A9"/>
    <w:rsid w:val="00630150"/>
    <w:rsid w:val="00630745"/>
    <w:rsid w:val="00630884"/>
    <w:rsid w:val="00631963"/>
    <w:rsid w:val="006320F0"/>
    <w:rsid w:val="006326CF"/>
    <w:rsid w:val="00634379"/>
    <w:rsid w:val="00634615"/>
    <w:rsid w:val="00634FCB"/>
    <w:rsid w:val="00635DC9"/>
    <w:rsid w:val="00636404"/>
    <w:rsid w:val="006374A8"/>
    <w:rsid w:val="0064007F"/>
    <w:rsid w:val="00641611"/>
    <w:rsid w:val="006426E9"/>
    <w:rsid w:val="006439CC"/>
    <w:rsid w:val="00643A65"/>
    <w:rsid w:val="00644136"/>
    <w:rsid w:val="00644B97"/>
    <w:rsid w:val="0064598B"/>
    <w:rsid w:val="00645DC2"/>
    <w:rsid w:val="00646F69"/>
    <w:rsid w:val="0064785A"/>
    <w:rsid w:val="00650D1D"/>
    <w:rsid w:val="00651079"/>
    <w:rsid w:val="00651F55"/>
    <w:rsid w:val="0065277D"/>
    <w:rsid w:val="00652924"/>
    <w:rsid w:val="00652FD0"/>
    <w:rsid w:val="00653687"/>
    <w:rsid w:val="0065411C"/>
    <w:rsid w:val="00654299"/>
    <w:rsid w:val="00654B49"/>
    <w:rsid w:val="0065532A"/>
    <w:rsid w:val="00655640"/>
    <w:rsid w:val="00655C38"/>
    <w:rsid w:val="006563B2"/>
    <w:rsid w:val="006567F3"/>
    <w:rsid w:val="00656B2A"/>
    <w:rsid w:val="00656C05"/>
    <w:rsid w:val="006579C2"/>
    <w:rsid w:val="00660316"/>
    <w:rsid w:val="00660B84"/>
    <w:rsid w:val="006610D6"/>
    <w:rsid w:val="00661D73"/>
    <w:rsid w:val="00662510"/>
    <w:rsid w:val="0066254B"/>
    <w:rsid w:val="006630E7"/>
    <w:rsid w:val="00663420"/>
    <w:rsid w:val="00664798"/>
    <w:rsid w:val="00664CA4"/>
    <w:rsid w:val="00665725"/>
    <w:rsid w:val="00665E61"/>
    <w:rsid w:val="00666504"/>
    <w:rsid w:val="00666AD4"/>
    <w:rsid w:val="00666E10"/>
    <w:rsid w:val="006677DB"/>
    <w:rsid w:val="006703C1"/>
    <w:rsid w:val="00670632"/>
    <w:rsid w:val="006710EF"/>
    <w:rsid w:val="00671D20"/>
    <w:rsid w:val="00672762"/>
    <w:rsid w:val="00672DE6"/>
    <w:rsid w:val="00674129"/>
    <w:rsid w:val="00674A34"/>
    <w:rsid w:val="00674AA5"/>
    <w:rsid w:val="0067701F"/>
    <w:rsid w:val="0067707B"/>
    <w:rsid w:val="00677514"/>
    <w:rsid w:val="00677D2D"/>
    <w:rsid w:val="00680572"/>
    <w:rsid w:val="0068093F"/>
    <w:rsid w:val="006824E1"/>
    <w:rsid w:val="006843D8"/>
    <w:rsid w:val="0068544E"/>
    <w:rsid w:val="00686042"/>
    <w:rsid w:val="00687084"/>
    <w:rsid w:val="00691125"/>
    <w:rsid w:val="00692F66"/>
    <w:rsid w:val="006935DC"/>
    <w:rsid w:val="006936A1"/>
    <w:rsid w:val="00693DAC"/>
    <w:rsid w:val="00695325"/>
    <w:rsid w:val="0069583D"/>
    <w:rsid w:val="00695F88"/>
    <w:rsid w:val="006972FB"/>
    <w:rsid w:val="0069781B"/>
    <w:rsid w:val="006A0021"/>
    <w:rsid w:val="006A0548"/>
    <w:rsid w:val="006A2BA9"/>
    <w:rsid w:val="006A3101"/>
    <w:rsid w:val="006A47F4"/>
    <w:rsid w:val="006A6ADC"/>
    <w:rsid w:val="006A7A6C"/>
    <w:rsid w:val="006A7EF6"/>
    <w:rsid w:val="006B083A"/>
    <w:rsid w:val="006B0F93"/>
    <w:rsid w:val="006B152D"/>
    <w:rsid w:val="006B1EC6"/>
    <w:rsid w:val="006B2492"/>
    <w:rsid w:val="006B25D3"/>
    <w:rsid w:val="006B3556"/>
    <w:rsid w:val="006B386E"/>
    <w:rsid w:val="006B3EA9"/>
    <w:rsid w:val="006B444A"/>
    <w:rsid w:val="006B4C78"/>
    <w:rsid w:val="006B584B"/>
    <w:rsid w:val="006B6426"/>
    <w:rsid w:val="006B6B7F"/>
    <w:rsid w:val="006B6D3E"/>
    <w:rsid w:val="006B6FA6"/>
    <w:rsid w:val="006B7F36"/>
    <w:rsid w:val="006C1013"/>
    <w:rsid w:val="006C121B"/>
    <w:rsid w:val="006C1F70"/>
    <w:rsid w:val="006C236C"/>
    <w:rsid w:val="006C2761"/>
    <w:rsid w:val="006C2CE8"/>
    <w:rsid w:val="006C2F39"/>
    <w:rsid w:val="006C3160"/>
    <w:rsid w:val="006C343C"/>
    <w:rsid w:val="006C429A"/>
    <w:rsid w:val="006C4CED"/>
    <w:rsid w:val="006C52DF"/>
    <w:rsid w:val="006C7A92"/>
    <w:rsid w:val="006D0032"/>
    <w:rsid w:val="006D0791"/>
    <w:rsid w:val="006D1114"/>
    <w:rsid w:val="006D182A"/>
    <w:rsid w:val="006D20C0"/>
    <w:rsid w:val="006D27CA"/>
    <w:rsid w:val="006D37C0"/>
    <w:rsid w:val="006D48EE"/>
    <w:rsid w:val="006D4A8D"/>
    <w:rsid w:val="006D4DC0"/>
    <w:rsid w:val="006D67CF"/>
    <w:rsid w:val="006D6B2D"/>
    <w:rsid w:val="006D727D"/>
    <w:rsid w:val="006D7C26"/>
    <w:rsid w:val="006E00C3"/>
    <w:rsid w:val="006E011D"/>
    <w:rsid w:val="006E1258"/>
    <w:rsid w:val="006E1770"/>
    <w:rsid w:val="006E30C0"/>
    <w:rsid w:val="006E4D4C"/>
    <w:rsid w:val="006E514D"/>
    <w:rsid w:val="006E53E4"/>
    <w:rsid w:val="006E55D0"/>
    <w:rsid w:val="006E5B76"/>
    <w:rsid w:val="006E7548"/>
    <w:rsid w:val="006F10BA"/>
    <w:rsid w:val="006F1C95"/>
    <w:rsid w:val="006F2174"/>
    <w:rsid w:val="006F2323"/>
    <w:rsid w:val="006F3AF1"/>
    <w:rsid w:val="006F4589"/>
    <w:rsid w:val="006F464C"/>
    <w:rsid w:val="006F4C30"/>
    <w:rsid w:val="006F53D3"/>
    <w:rsid w:val="006F5F97"/>
    <w:rsid w:val="007002E4"/>
    <w:rsid w:val="0070354E"/>
    <w:rsid w:val="0070399D"/>
    <w:rsid w:val="00704029"/>
    <w:rsid w:val="007045BE"/>
    <w:rsid w:val="007047F1"/>
    <w:rsid w:val="00705A7A"/>
    <w:rsid w:val="00705DEE"/>
    <w:rsid w:val="007075B6"/>
    <w:rsid w:val="00707FA9"/>
    <w:rsid w:val="00711A44"/>
    <w:rsid w:val="00711D49"/>
    <w:rsid w:val="0071268B"/>
    <w:rsid w:val="007134D4"/>
    <w:rsid w:val="007139F3"/>
    <w:rsid w:val="00713A3C"/>
    <w:rsid w:val="00714768"/>
    <w:rsid w:val="00714AC8"/>
    <w:rsid w:val="0071619F"/>
    <w:rsid w:val="00717FA0"/>
    <w:rsid w:val="00717FD7"/>
    <w:rsid w:val="00721528"/>
    <w:rsid w:val="0072276B"/>
    <w:rsid w:val="0072306A"/>
    <w:rsid w:val="0072313D"/>
    <w:rsid w:val="007241BE"/>
    <w:rsid w:val="0072435B"/>
    <w:rsid w:val="00724B6D"/>
    <w:rsid w:val="00724D56"/>
    <w:rsid w:val="00724ED4"/>
    <w:rsid w:val="00724F7E"/>
    <w:rsid w:val="007256AE"/>
    <w:rsid w:val="00725FCA"/>
    <w:rsid w:val="007269D4"/>
    <w:rsid w:val="007269FD"/>
    <w:rsid w:val="00727F71"/>
    <w:rsid w:val="00730CA8"/>
    <w:rsid w:val="00731123"/>
    <w:rsid w:val="00731403"/>
    <w:rsid w:val="007329AD"/>
    <w:rsid w:val="00733C8C"/>
    <w:rsid w:val="00734495"/>
    <w:rsid w:val="007344B0"/>
    <w:rsid w:val="00734C2D"/>
    <w:rsid w:val="00734CC8"/>
    <w:rsid w:val="00734F72"/>
    <w:rsid w:val="007356EE"/>
    <w:rsid w:val="007377F1"/>
    <w:rsid w:val="00737CBD"/>
    <w:rsid w:val="00740E27"/>
    <w:rsid w:val="007413D9"/>
    <w:rsid w:val="007417D6"/>
    <w:rsid w:val="00741F62"/>
    <w:rsid w:val="00743A86"/>
    <w:rsid w:val="00743ED6"/>
    <w:rsid w:val="0074487B"/>
    <w:rsid w:val="00744EA1"/>
    <w:rsid w:val="00745A07"/>
    <w:rsid w:val="007462A5"/>
    <w:rsid w:val="00746EF8"/>
    <w:rsid w:val="0074719E"/>
    <w:rsid w:val="007474A4"/>
    <w:rsid w:val="00747D54"/>
    <w:rsid w:val="00751527"/>
    <w:rsid w:val="0075296E"/>
    <w:rsid w:val="0075317F"/>
    <w:rsid w:val="0075469F"/>
    <w:rsid w:val="00754ACF"/>
    <w:rsid w:val="00754D16"/>
    <w:rsid w:val="00754D40"/>
    <w:rsid w:val="00754D8B"/>
    <w:rsid w:val="00755DD7"/>
    <w:rsid w:val="007563A6"/>
    <w:rsid w:val="007570C6"/>
    <w:rsid w:val="00757667"/>
    <w:rsid w:val="0076004A"/>
    <w:rsid w:val="00761AF3"/>
    <w:rsid w:val="00761D1C"/>
    <w:rsid w:val="00762A2C"/>
    <w:rsid w:val="00763CCD"/>
    <w:rsid w:val="0076457E"/>
    <w:rsid w:val="0076489A"/>
    <w:rsid w:val="00765468"/>
    <w:rsid w:val="007671DB"/>
    <w:rsid w:val="007679CC"/>
    <w:rsid w:val="00767B1E"/>
    <w:rsid w:val="00767BFF"/>
    <w:rsid w:val="007704B7"/>
    <w:rsid w:val="00773ABF"/>
    <w:rsid w:val="00774BDE"/>
    <w:rsid w:val="00775836"/>
    <w:rsid w:val="00776A64"/>
    <w:rsid w:val="00776F75"/>
    <w:rsid w:val="007772A9"/>
    <w:rsid w:val="00780E01"/>
    <w:rsid w:val="007813E6"/>
    <w:rsid w:val="007827CF"/>
    <w:rsid w:val="0078296A"/>
    <w:rsid w:val="00783286"/>
    <w:rsid w:val="00783A42"/>
    <w:rsid w:val="00784AB0"/>
    <w:rsid w:val="00785228"/>
    <w:rsid w:val="00785D62"/>
    <w:rsid w:val="00786B64"/>
    <w:rsid w:val="00787EAC"/>
    <w:rsid w:val="00790702"/>
    <w:rsid w:val="00790A25"/>
    <w:rsid w:val="00790DFC"/>
    <w:rsid w:val="00791B4B"/>
    <w:rsid w:val="00792E0D"/>
    <w:rsid w:val="00793CAA"/>
    <w:rsid w:val="0079625A"/>
    <w:rsid w:val="00796A85"/>
    <w:rsid w:val="007972A9"/>
    <w:rsid w:val="0079753B"/>
    <w:rsid w:val="007A0066"/>
    <w:rsid w:val="007A0239"/>
    <w:rsid w:val="007A19DF"/>
    <w:rsid w:val="007A32A1"/>
    <w:rsid w:val="007A529E"/>
    <w:rsid w:val="007A56D9"/>
    <w:rsid w:val="007A56E3"/>
    <w:rsid w:val="007A6775"/>
    <w:rsid w:val="007A702E"/>
    <w:rsid w:val="007A721A"/>
    <w:rsid w:val="007B0152"/>
    <w:rsid w:val="007B1376"/>
    <w:rsid w:val="007B1DFC"/>
    <w:rsid w:val="007B33DA"/>
    <w:rsid w:val="007B3581"/>
    <w:rsid w:val="007B3D27"/>
    <w:rsid w:val="007B3FFD"/>
    <w:rsid w:val="007B4D73"/>
    <w:rsid w:val="007B4F3D"/>
    <w:rsid w:val="007B53EF"/>
    <w:rsid w:val="007B5E58"/>
    <w:rsid w:val="007B5F68"/>
    <w:rsid w:val="007B6082"/>
    <w:rsid w:val="007B6C24"/>
    <w:rsid w:val="007C0685"/>
    <w:rsid w:val="007C0E13"/>
    <w:rsid w:val="007C2AA1"/>
    <w:rsid w:val="007C354D"/>
    <w:rsid w:val="007C3662"/>
    <w:rsid w:val="007C367B"/>
    <w:rsid w:val="007C428C"/>
    <w:rsid w:val="007C5CD4"/>
    <w:rsid w:val="007C61E9"/>
    <w:rsid w:val="007C7149"/>
    <w:rsid w:val="007D08CF"/>
    <w:rsid w:val="007D0C6D"/>
    <w:rsid w:val="007D0CA8"/>
    <w:rsid w:val="007D0EF4"/>
    <w:rsid w:val="007D13C2"/>
    <w:rsid w:val="007D1CE5"/>
    <w:rsid w:val="007D2418"/>
    <w:rsid w:val="007D3B19"/>
    <w:rsid w:val="007D3F88"/>
    <w:rsid w:val="007D4646"/>
    <w:rsid w:val="007D53F3"/>
    <w:rsid w:val="007D65B7"/>
    <w:rsid w:val="007D6F95"/>
    <w:rsid w:val="007E060F"/>
    <w:rsid w:val="007E094F"/>
    <w:rsid w:val="007E0DF0"/>
    <w:rsid w:val="007E13F3"/>
    <w:rsid w:val="007E1998"/>
    <w:rsid w:val="007E1C96"/>
    <w:rsid w:val="007E36F1"/>
    <w:rsid w:val="007E42AA"/>
    <w:rsid w:val="007E5753"/>
    <w:rsid w:val="007E5AA3"/>
    <w:rsid w:val="007E5B08"/>
    <w:rsid w:val="007E61EB"/>
    <w:rsid w:val="007E6403"/>
    <w:rsid w:val="007F1187"/>
    <w:rsid w:val="007F1727"/>
    <w:rsid w:val="007F195A"/>
    <w:rsid w:val="007F1C76"/>
    <w:rsid w:val="007F2FF2"/>
    <w:rsid w:val="007F399D"/>
    <w:rsid w:val="007F3FB5"/>
    <w:rsid w:val="007F4330"/>
    <w:rsid w:val="007F4344"/>
    <w:rsid w:val="007F44AC"/>
    <w:rsid w:val="007F6784"/>
    <w:rsid w:val="007F70DB"/>
    <w:rsid w:val="00800402"/>
    <w:rsid w:val="00803A69"/>
    <w:rsid w:val="0080468B"/>
    <w:rsid w:val="00804893"/>
    <w:rsid w:val="00804CC9"/>
    <w:rsid w:val="008057E7"/>
    <w:rsid w:val="00805EAC"/>
    <w:rsid w:val="00807163"/>
    <w:rsid w:val="00807E40"/>
    <w:rsid w:val="0081057C"/>
    <w:rsid w:val="0081499C"/>
    <w:rsid w:val="0081532E"/>
    <w:rsid w:val="008155CF"/>
    <w:rsid w:val="0081567F"/>
    <w:rsid w:val="00815DCB"/>
    <w:rsid w:val="00815DFD"/>
    <w:rsid w:val="008200CD"/>
    <w:rsid w:val="00820E43"/>
    <w:rsid w:val="0082161E"/>
    <w:rsid w:val="008219D9"/>
    <w:rsid w:val="00821F26"/>
    <w:rsid w:val="00822C4B"/>
    <w:rsid w:val="008238B2"/>
    <w:rsid w:val="008240F1"/>
    <w:rsid w:val="0082411D"/>
    <w:rsid w:val="00824F5B"/>
    <w:rsid w:val="0082591C"/>
    <w:rsid w:val="00826049"/>
    <w:rsid w:val="0082782E"/>
    <w:rsid w:val="00827F7E"/>
    <w:rsid w:val="008301C3"/>
    <w:rsid w:val="0083128F"/>
    <w:rsid w:val="00831F7C"/>
    <w:rsid w:val="0083295D"/>
    <w:rsid w:val="00833C22"/>
    <w:rsid w:val="00833E4F"/>
    <w:rsid w:val="00834C0A"/>
    <w:rsid w:val="00835129"/>
    <w:rsid w:val="0083694A"/>
    <w:rsid w:val="00836D01"/>
    <w:rsid w:val="008403BA"/>
    <w:rsid w:val="008407EF"/>
    <w:rsid w:val="00841C72"/>
    <w:rsid w:val="00842D10"/>
    <w:rsid w:val="00843052"/>
    <w:rsid w:val="00843A0E"/>
    <w:rsid w:val="00843E66"/>
    <w:rsid w:val="00844B45"/>
    <w:rsid w:val="0084538C"/>
    <w:rsid w:val="0084554B"/>
    <w:rsid w:val="0084595E"/>
    <w:rsid w:val="00845B41"/>
    <w:rsid w:val="00845EA7"/>
    <w:rsid w:val="008460C2"/>
    <w:rsid w:val="00846481"/>
    <w:rsid w:val="008465B4"/>
    <w:rsid w:val="008469DA"/>
    <w:rsid w:val="00846CCB"/>
    <w:rsid w:val="00847070"/>
    <w:rsid w:val="00850A33"/>
    <w:rsid w:val="00850B23"/>
    <w:rsid w:val="00850F46"/>
    <w:rsid w:val="00851CAC"/>
    <w:rsid w:val="00851F31"/>
    <w:rsid w:val="00853D8F"/>
    <w:rsid w:val="00854985"/>
    <w:rsid w:val="00854E6A"/>
    <w:rsid w:val="00856825"/>
    <w:rsid w:val="00857FDE"/>
    <w:rsid w:val="00860388"/>
    <w:rsid w:val="00860A3A"/>
    <w:rsid w:val="008612E3"/>
    <w:rsid w:val="00861FC0"/>
    <w:rsid w:val="0086505B"/>
    <w:rsid w:val="008654CF"/>
    <w:rsid w:val="00865B61"/>
    <w:rsid w:val="008667E2"/>
    <w:rsid w:val="00870A03"/>
    <w:rsid w:val="00872AA2"/>
    <w:rsid w:val="00872CB7"/>
    <w:rsid w:val="008731A7"/>
    <w:rsid w:val="008745B9"/>
    <w:rsid w:val="008754E7"/>
    <w:rsid w:val="00876077"/>
    <w:rsid w:val="00876BBC"/>
    <w:rsid w:val="0087777B"/>
    <w:rsid w:val="00882274"/>
    <w:rsid w:val="008832D4"/>
    <w:rsid w:val="008837B6"/>
    <w:rsid w:val="00883876"/>
    <w:rsid w:val="008838FF"/>
    <w:rsid w:val="008851A5"/>
    <w:rsid w:val="00885497"/>
    <w:rsid w:val="008854CB"/>
    <w:rsid w:val="00885620"/>
    <w:rsid w:val="00885C9A"/>
    <w:rsid w:val="008861B6"/>
    <w:rsid w:val="008866D9"/>
    <w:rsid w:val="00886B5B"/>
    <w:rsid w:val="00887445"/>
    <w:rsid w:val="00887BDB"/>
    <w:rsid w:val="0089098F"/>
    <w:rsid w:val="00892EB4"/>
    <w:rsid w:val="00893012"/>
    <w:rsid w:val="00893332"/>
    <w:rsid w:val="00893FD4"/>
    <w:rsid w:val="008946A4"/>
    <w:rsid w:val="00894EFE"/>
    <w:rsid w:val="0089530F"/>
    <w:rsid w:val="008956AA"/>
    <w:rsid w:val="00895CBF"/>
    <w:rsid w:val="00897261"/>
    <w:rsid w:val="00897A91"/>
    <w:rsid w:val="008A052E"/>
    <w:rsid w:val="008A0593"/>
    <w:rsid w:val="008A0D91"/>
    <w:rsid w:val="008A11CF"/>
    <w:rsid w:val="008A255E"/>
    <w:rsid w:val="008A2917"/>
    <w:rsid w:val="008A30AF"/>
    <w:rsid w:val="008A35C0"/>
    <w:rsid w:val="008A3BC0"/>
    <w:rsid w:val="008A3C5B"/>
    <w:rsid w:val="008A4683"/>
    <w:rsid w:val="008A5B4C"/>
    <w:rsid w:val="008A5FF1"/>
    <w:rsid w:val="008A7767"/>
    <w:rsid w:val="008A7959"/>
    <w:rsid w:val="008B00B4"/>
    <w:rsid w:val="008B03A1"/>
    <w:rsid w:val="008B093F"/>
    <w:rsid w:val="008B0E78"/>
    <w:rsid w:val="008B11CF"/>
    <w:rsid w:val="008B1616"/>
    <w:rsid w:val="008B17A2"/>
    <w:rsid w:val="008B1851"/>
    <w:rsid w:val="008B33AC"/>
    <w:rsid w:val="008B454C"/>
    <w:rsid w:val="008B4FFF"/>
    <w:rsid w:val="008B5BD9"/>
    <w:rsid w:val="008C0A6C"/>
    <w:rsid w:val="008C0D40"/>
    <w:rsid w:val="008C0E18"/>
    <w:rsid w:val="008C2508"/>
    <w:rsid w:val="008C280D"/>
    <w:rsid w:val="008C29B7"/>
    <w:rsid w:val="008C2A77"/>
    <w:rsid w:val="008C2DFA"/>
    <w:rsid w:val="008C3620"/>
    <w:rsid w:val="008C3762"/>
    <w:rsid w:val="008C3951"/>
    <w:rsid w:val="008C4414"/>
    <w:rsid w:val="008C4AB9"/>
    <w:rsid w:val="008C5237"/>
    <w:rsid w:val="008C6884"/>
    <w:rsid w:val="008C6D51"/>
    <w:rsid w:val="008D192C"/>
    <w:rsid w:val="008D1CEE"/>
    <w:rsid w:val="008D3AD8"/>
    <w:rsid w:val="008D3CF7"/>
    <w:rsid w:val="008D46E5"/>
    <w:rsid w:val="008D4E61"/>
    <w:rsid w:val="008D5124"/>
    <w:rsid w:val="008D5648"/>
    <w:rsid w:val="008D5860"/>
    <w:rsid w:val="008D59F1"/>
    <w:rsid w:val="008D6575"/>
    <w:rsid w:val="008D7198"/>
    <w:rsid w:val="008D71AB"/>
    <w:rsid w:val="008D724F"/>
    <w:rsid w:val="008D7353"/>
    <w:rsid w:val="008E0DE9"/>
    <w:rsid w:val="008E1BB2"/>
    <w:rsid w:val="008E301E"/>
    <w:rsid w:val="008E3B5B"/>
    <w:rsid w:val="008E4088"/>
    <w:rsid w:val="008E450D"/>
    <w:rsid w:val="008E620A"/>
    <w:rsid w:val="008E657D"/>
    <w:rsid w:val="008E6EA8"/>
    <w:rsid w:val="008E7681"/>
    <w:rsid w:val="008E788B"/>
    <w:rsid w:val="008E7A8B"/>
    <w:rsid w:val="008F0105"/>
    <w:rsid w:val="008F1A92"/>
    <w:rsid w:val="008F2A85"/>
    <w:rsid w:val="008F2E71"/>
    <w:rsid w:val="008F307B"/>
    <w:rsid w:val="008F351E"/>
    <w:rsid w:val="008F368B"/>
    <w:rsid w:val="008F377E"/>
    <w:rsid w:val="008F37CB"/>
    <w:rsid w:val="008F3C6A"/>
    <w:rsid w:val="008F435D"/>
    <w:rsid w:val="008F5598"/>
    <w:rsid w:val="008F59D1"/>
    <w:rsid w:val="008F5BBB"/>
    <w:rsid w:val="008F75E8"/>
    <w:rsid w:val="008F7C39"/>
    <w:rsid w:val="009002B2"/>
    <w:rsid w:val="009004DF"/>
    <w:rsid w:val="00900CAB"/>
    <w:rsid w:val="00902414"/>
    <w:rsid w:val="00902ED1"/>
    <w:rsid w:val="00903C4A"/>
    <w:rsid w:val="009051D6"/>
    <w:rsid w:val="00906141"/>
    <w:rsid w:val="0091028E"/>
    <w:rsid w:val="00910789"/>
    <w:rsid w:val="00911E41"/>
    <w:rsid w:val="009129E2"/>
    <w:rsid w:val="00912D78"/>
    <w:rsid w:val="0091321B"/>
    <w:rsid w:val="00913F4A"/>
    <w:rsid w:val="009143D8"/>
    <w:rsid w:val="00916527"/>
    <w:rsid w:val="009172D1"/>
    <w:rsid w:val="0091763E"/>
    <w:rsid w:val="0092051B"/>
    <w:rsid w:val="009214D5"/>
    <w:rsid w:val="00922376"/>
    <w:rsid w:val="00922600"/>
    <w:rsid w:val="00922631"/>
    <w:rsid w:val="0092394E"/>
    <w:rsid w:val="00925C92"/>
    <w:rsid w:val="00925F48"/>
    <w:rsid w:val="009263E4"/>
    <w:rsid w:val="009308E0"/>
    <w:rsid w:val="00930E4F"/>
    <w:rsid w:val="00930EFD"/>
    <w:rsid w:val="00930F1F"/>
    <w:rsid w:val="00932C59"/>
    <w:rsid w:val="00934FD0"/>
    <w:rsid w:val="0093537B"/>
    <w:rsid w:val="00936EF8"/>
    <w:rsid w:val="009373C8"/>
    <w:rsid w:val="009377DA"/>
    <w:rsid w:val="00940EA2"/>
    <w:rsid w:val="00940F0E"/>
    <w:rsid w:val="00941634"/>
    <w:rsid w:val="009416F7"/>
    <w:rsid w:val="00943319"/>
    <w:rsid w:val="00943422"/>
    <w:rsid w:val="00943A39"/>
    <w:rsid w:val="00947527"/>
    <w:rsid w:val="00947A12"/>
    <w:rsid w:val="00947C69"/>
    <w:rsid w:val="00947EA1"/>
    <w:rsid w:val="00947F33"/>
    <w:rsid w:val="00950B90"/>
    <w:rsid w:val="00951D8C"/>
    <w:rsid w:val="00952233"/>
    <w:rsid w:val="009525C1"/>
    <w:rsid w:val="00952EA9"/>
    <w:rsid w:val="00952F06"/>
    <w:rsid w:val="00952FAA"/>
    <w:rsid w:val="009530EB"/>
    <w:rsid w:val="0095399F"/>
    <w:rsid w:val="00953A77"/>
    <w:rsid w:val="00954293"/>
    <w:rsid w:val="009543A2"/>
    <w:rsid w:val="009543A9"/>
    <w:rsid w:val="0095441B"/>
    <w:rsid w:val="0095487A"/>
    <w:rsid w:val="00954BC7"/>
    <w:rsid w:val="009559ED"/>
    <w:rsid w:val="00955AE2"/>
    <w:rsid w:val="00955E9B"/>
    <w:rsid w:val="00962E87"/>
    <w:rsid w:val="009633BB"/>
    <w:rsid w:val="009646A6"/>
    <w:rsid w:val="00964A31"/>
    <w:rsid w:val="00964BD4"/>
    <w:rsid w:val="00965D74"/>
    <w:rsid w:val="009670B2"/>
    <w:rsid w:val="009675B2"/>
    <w:rsid w:val="00972C0A"/>
    <w:rsid w:val="00973D51"/>
    <w:rsid w:val="00975275"/>
    <w:rsid w:val="00976055"/>
    <w:rsid w:val="00976FB9"/>
    <w:rsid w:val="0097735E"/>
    <w:rsid w:val="0097793D"/>
    <w:rsid w:val="00980CDC"/>
    <w:rsid w:val="0098173E"/>
    <w:rsid w:val="00981EB9"/>
    <w:rsid w:val="00981EED"/>
    <w:rsid w:val="00984F32"/>
    <w:rsid w:val="00985422"/>
    <w:rsid w:val="00985E60"/>
    <w:rsid w:val="0098686E"/>
    <w:rsid w:val="0098729A"/>
    <w:rsid w:val="0098764E"/>
    <w:rsid w:val="00990AF5"/>
    <w:rsid w:val="00991985"/>
    <w:rsid w:val="00991D4A"/>
    <w:rsid w:val="009940C8"/>
    <w:rsid w:val="009950BB"/>
    <w:rsid w:val="00995739"/>
    <w:rsid w:val="00995DD7"/>
    <w:rsid w:val="00995EC3"/>
    <w:rsid w:val="00996510"/>
    <w:rsid w:val="0099663A"/>
    <w:rsid w:val="00996E75"/>
    <w:rsid w:val="009A0B77"/>
    <w:rsid w:val="009A0D07"/>
    <w:rsid w:val="009A17FB"/>
    <w:rsid w:val="009A1C56"/>
    <w:rsid w:val="009A208D"/>
    <w:rsid w:val="009A25AC"/>
    <w:rsid w:val="009A4365"/>
    <w:rsid w:val="009A489C"/>
    <w:rsid w:val="009A5BCC"/>
    <w:rsid w:val="009A7876"/>
    <w:rsid w:val="009A78C2"/>
    <w:rsid w:val="009B0F8C"/>
    <w:rsid w:val="009B1AA2"/>
    <w:rsid w:val="009B2C69"/>
    <w:rsid w:val="009B52AE"/>
    <w:rsid w:val="009B55D2"/>
    <w:rsid w:val="009B5953"/>
    <w:rsid w:val="009B65DC"/>
    <w:rsid w:val="009B6BFA"/>
    <w:rsid w:val="009B7A7B"/>
    <w:rsid w:val="009C00D9"/>
    <w:rsid w:val="009C022F"/>
    <w:rsid w:val="009C35D1"/>
    <w:rsid w:val="009C3BAE"/>
    <w:rsid w:val="009C3EFA"/>
    <w:rsid w:val="009C5499"/>
    <w:rsid w:val="009C606B"/>
    <w:rsid w:val="009C71B2"/>
    <w:rsid w:val="009C735E"/>
    <w:rsid w:val="009D0079"/>
    <w:rsid w:val="009D0C9E"/>
    <w:rsid w:val="009D1479"/>
    <w:rsid w:val="009D165A"/>
    <w:rsid w:val="009D2F9F"/>
    <w:rsid w:val="009D3D48"/>
    <w:rsid w:val="009D3F25"/>
    <w:rsid w:val="009D40A7"/>
    <w:rsid w:val="009D427D"/>
    <w:rsid w:val="009D4808"/>
    <w:rsid w:val="009D4A72"/>
    <w:rsid w:val="009D4F48"/>
    <w:rsid w:val="009D5D8A"/>
    <w:rsid w:val="009D6EB3"/>
    <w:rsid w:val="009D7AA9"/>
    <w:rsid w:val="009D7B41"/>
    <w:rsid w:val="009E0462"/>
    <w:rsid w:val="009E0C8B"/>
    <w:rsid w:val="009E1914"/>
    <w:rsid w:val="009E19DC"/>
    <w:rsid w:val="009E1C73"/>
    <w:rsid w:val="009E1D84"/>
    <w:rsid w:val="009E31F1"/>
    <w:rsid w:val="009E3E22"/>
    <w:rsid w:val="009E4195"/>
    <w:rsid w:val="009E426A"/>
    <w:rsid w:val="009E489D"/>
    <w:rsid w:val="009E521A"/>
    <w:rsid w:val="009E54E4"/>
    <w:rsid w:val="009E57CE"/>
    <w:rsid w:val="009E58D8"/>
    <w:rsid w:val="009E5B88"/>
    <w:rsid w:val="009E5FE8"/>
    <w:rsid w:val="009E6A68"/>
    <w:rsid w:val="009E6C8E"/>
    <w:rsid w:val="009E7EF8"/>
    <w:rsid w:val="009F020B"/>
    <w:rsid w:val="009F19B5"/>
    <w:rsid w:val="009F2BCF"/>
    <w:rsid w:val="009F2E47"/>
    <w:rsid w:val="009F2EFA"/>
    <w:rsid w:val="009F3B53"/>
    <w:rsid w:val="009F40DB"/>
    <w:rsid w:val="009F52AE"/>
    <w:rsid w:val="009F5346"/>
    <w:rsid w:val="009F5FA8"/>
    <w:rsid w:val="009F6446"/>
    <w:rsid w:val="009F6F4E"/>
    <w:rsid w:val="009F7C22"/>
    <w:rsid w:val="00A01A3E"/>
    <w:rsid w:val="00A02236"/>
    <w:rsid w:val="00A027CF"/>
    <w:rsid w:val="00A035BB"/>
    <w:rsid w:val="00A04417"/>
    <w:rsid w:val="00A0585E"/>
    <w:rsid w:val="00A05DBB"/>
    <w:rsid w:val="00A062AA"/>
    <w:rsid w:val="00A06851"/>
    <w:rsid w:val="00A06BF5"/>
    <w:rsid w:val="00A06E84"/>
    <w:rsid w:val="00A06F29"/>
    <w:rsid w:val="00A07B17"/>
    <w:rsid w:val="00A07E70"/>
    <w:rsid w:val="00A1027C"/>
    <w:rsid w:val="00A10682"/>
    <w:rsid w:val="00A10A80"/>
    <w:rsid w:val="00A11086"/>
    <w:rsid w:val="00A11F29"/>
    <w:rsid w:val="00A134B5"/>
    <w:rsid w:val="00A13BFD"/>
    <w:rsid w:val="00A148E8"/>
    <w:rsid w:val="00A14A28"/>
    <w:rsid w:val="00A1517B"/>
    <w:rsid w:val="00A15FC1"/>
    <w:rsid w:val="00A16850"/>
    <w:rsid w:val="00A1714F"/>
    <w:rsid w:val="00A20842"/>
    <w:rsid w:val="00A20E8E"/>
    <w:rsid w:val="00A21544"/>
    <w:rsid w:val="00A21E80"/>
    <w:rsid w:val="00A22A17"/>
    <w:rsid w:val="00A23687"/>
    <w:rsid w:val="00A23E79"/>
    <w:rsid w:val="00A23EF8"/>
    <w:rsid w:val="00A23FA4"/>
    <w:rsid w:val="00A248DD"/>
    <w:rsid w:val="00A2550D"/>
    <w:rsid w:val="00A255F0"/>
    <w:rsid w:val="00A2566D"/>
    <w:rsid w:val="00A2650C"/>
    <w:rsid w:val="00A26D17"/>
    <w:rsid w:val="00A273E0"/>
    <w:rsid w:val="00A27440"/>
    <w:rsid w:val="00A27BE5"/>
    <w:rsid w:val="00A313A4"/>
    <w:rsid w:val="00A31817"/>
    <w:rsid w:val="00A323B5"/>
    <w:rsid w:val="00A3274C"/>
    <w:rsid w:val="00A35486"/>
    <w:rsid w:val="00A35C5B"/>
    <w:rsid w:val="00A3605C"/>
    <w:rsid w:val="00A36B07"/>
    <w:rsid w:val="00A36F8A"/>
    <w:rsid w:val="00A37CCC"/>
    <w:rsid w:val="00A37E64"/>
    <w:rsid w:val="00A414F2"/>
    <w:rsid w:val="00A435BA"/>
    <w:rsid w:val="00A43987"/>
    <w:rsid w:val="00A43A13"/>
    <w:rsid w:val="00A43E2B"/>
    <w:rsid w:val="00A44E78"/>
    <w:rsid w:val="00A45444"/>
    <w:rsid w:val="00A45C21"/>
    <w:rsid w:val="00A4697C"/>
    <w:rsid w:val="00A471CC"/>
    <w:rsid w:val="00A47496"/>
    <w:rsid w:val="00A47515"/>
    <w:rsid w:val="00A47577"/>
    <w:rsid w:val="00A479E8"/>
    <w:rsid w:val="00A50503"/>
    <w:rsid w:val="00A51868"/>
    <w:rsid w:val="00A53135"/>
    <w:rsid w:val="00A53B9F"/>
    <w:rsid w:val="00A557FC"/>
    <w:rsid w:val="00A57376"/>
    <w:rsid w:val="00A60B49"/>
    <w:rsid w:val="00A6194B"/>
    <w:rsid w:val="00A61D4C"/>
    <w:rsid w:val="00A626DA"/>
    <w:rsid w:val="00A63B0E"/>
    <w:rsid w:val="00A63E4E"/>
    <w:rsid w:val="00A654BF"/>
    <w:rsid w:val="00A65A97"/>
    <w:rsid w:val="00A66135"/>
    <w:rsid w:val="00A668F3"/>
    <w:rsid w:val="00A66E9A"/>
    <w:rsid w:val="00A66F9D"/>
    <w:rsid w:val="00A67AD4"/>
    <w:rsid w:val="00A70622"/>
    <w:rsid w:val="00A70F12"/>
    <w:rsid w:val="00A72AD2"/>
    <w:rsid w:val="00A73805"/>
    <w:rsid w:val="00A738D1"/>
    <w:rsid w:val="00A746E6"/>
    <w:rsid w:val="00A75936"/>
    <w:rsid w:val="00A75CC1"/>
    <w:rsid w:val="00A76E5D"/>
    <w:rsid w:val="00A77C6D"/>
    <w:rsid w:val="00A802DA"/>
    <w:rsid w:val="00A8090C"/>
    <w:rsid w:val="00A81BD0"/>
    <w:rsid w:val="00A822EE"/>
    <w:rsid w:val="00A827FB"/>
    <w:rsid w:val="00A82ADA"/>
    <w:rsid w:val="00A83504"/>
    <w:rsid w:val="00A8560C"/>
    <w:rsid w:val="00A85A9A"/>
    <w:rsid w:val="00A86631"/>
    <w:rsid w:val="00A87091"/>
    <w:rsid w:val="00A870A3"/>
    <w:rsid w:val="00A871E0"/>
    <w:rsid w:val="00A874AB"/>
    <w:rsid w:val="00A876A9"/>
    <w:rsid w:val="00A90457"/>
    <w:rsid w:val="00A91B96"/>
    <w:rsid w:val="00A92676"/>
    <w:rsid w:val="00A92DD5"/>
    <w:rsid w:val="00A9315F"/>
    <w:rsid w:val="00A93834"/>
    <w:rsid w:val="00A94CD6"/>
    <w:rsid w:val="00A958AA"/>
    <w:rsid w:val="00A95AE6"/>
    <w:rsid w:val="00A960C1"/>
    <w:rsid w:val="00A96D30"/>
    <w:rsid w:val="00A97417"/>
    <w:rsid w:val="00A97886"/>
    <w:rsid w:val="00A97AB5"/>
    <w:rsid w:val="00A97AD2"/>
    <w:rsid w:val="00A97EAB"/>
    <w:rsid w:val="00AA00FF"/>
    <w:rsid w:val="00AA0D7A"/>
    <w:rsid w:val="00AA0E42"/>
    <w:rsid w:val="00AA18DF"/>
    <w:rsid w:val="00AA1F9D"/>
    <w:rsid w:val="00AA2696"/>
    <w:rsid w:val="00AA2FCD"/>
    <w:rsid w:val="00AA4538"/>
    <w:rsid w:val="00AA461C"/>
    <w:rsid w:val="00AA4B2D"/>
    <w:rsid w:val="00AA4DF0"/>
    <w:rsid w:val="00AA6F74"/>
    <w:rsid w:val="00AA726F"/>
    <w:rsid w:val="00AA7CFD"/>
    <w:rsid w:val="00AB08E8"/>
    <w:rsid w:val="00AB18D1"/>
    <w:rsid w:val="00AB19F4"/>
    <w:rsid w:val="00AB2FB5"/>
    <w:rsid w:val="00AB3FFE"/>
    <w:rsid w:val="00AB5003"/>
    <w:rsid w:val="00AB5B91"/>
    <w:rsid w:val="00AB5D66"/>
    <w:rsid w:val="00AB62A4"/>
    <w:rsid w:val="00AB6EBC"/>
    <w:rsid w:val="00AB732B"/>
    <w:rsid w:val="00AB7577"/>
    <w:rsid w:val="00AB7595"/>
    <w:rsid w:val="00AC1B35"/>
    <w:rsid w:val="00AC27C8"/>
    <w:rsid w:val="00AC2E34"/>
    <w:rsid w:val="00AC5103"/>
    <w:rsid w:val="00AC555F"/>
    <w:rsid w:val="00AC5741"/>
    <w:rsid w:val="00AC5E69"/>
    <w:rsid w:val="00AC6C0F"/>
    <w:rsid w:val="00AC7D1A"/>
    <w:rsid w:val="00AD038F"/>
    <w:rsid w:val="00AD26DE"/>
    <w:rsid w:val="00AD2E67"/>
    <w:rsid w:val="00AD41F3"/>
    <w:rsid w:val="00AD468A"/>
    <w:rsid w:val="00AD47B6"/>
    <w:rsid w:val="00AD4B99"/>
    <w:rsid w:val="00AD5162"/>
    <w:rsid w:val="00AD6841"/>
    <w:rsid w:val="00AD686B"/>
    <w:rsid w:val="00AD6BE8"/>
    <w:rsid w:val="00AD6EED"/>
    <w:rsid w:val="00AD7B94"/>
    <w:rsid w:val="00AE1CD8"/>
    <w:rsid w:val="00AE1E37"/>
    <w:rsid w:val="00AE2794"/>
    <w:rsid w:val="00AE3727"/>
    <w:rsid w:val="00AE3CF0"/>
    <w:rsid w:val="00AE3D4F"/>
    <w:rsid w:val="00AE4259"/>
    <w:rsid w:val="00AE4BA5"/>
    <w:rsid w:val="00AE4C21"/>
    <w:rsid w:val="00AE5047"/>
    <w:rsid w:val="00AE5136"/>
    <w:rsid w:val="00AE518E"/>
    <w:rsid w:val="00AE6634"/>
    <w:rsid w:val="00AE6FE5"/>
    <w:rsid w:val="00AF0219"/>
    <w:rsid w:val="00AF0363"/>
    <w:rsid w:val="00AF112B"/>
    <w:rsid w:val="00AF15BF"/>
    <w:rsid w:val="00AF1D16"/>
    <w:rsid w:val="00AF1EBF"/>
    <w:rsid w:val="00AF29E2"/>
    <w:rsid w:val="00AF375E"/>
    <w:rsid w:val="00AF460C"/>
    <w:rsid w:val="00AF6566"/>
    <w:rsid w:val="00AF66BD"/>
    <w:rsid w:val="00AF7738"/>
    <w:rsid w:val="00AF7FB2"/>
    <w:rsid w:val="00B0073C"/>
    <w:rsid w:val="00B00E85"/>
    <w:rsid w:val="00B01B0D"/>
    <w:rsid w:val="00B02316"/>
    <w:rsid w:val="00B02E19"/>
    <w:rsid w:val="00B03366"/>
    <w:rsid w:val="00B034CC"/>
    <w:rsid w:val="00B040D6"/>
    <w:rsid w:val="00B04684"/>
    <w:rsid w:val="00B04E8F"/>
    <w:rsid w:val="00B0500D"/>
    <w:rsid w:val="00B05121"/>
    <w:rsid w:val="00B06D2D"/>
    <w:rsid w:val="00B06F44"/>
    <w:rsid w:val="00B10D20"/>
    <w:rsid w:val="00B10E3C"/>
    <w:rsid w:val="00B119CF"/>
    <w:rsid w:val="00B11B6D"/>
    <w:rsid w:val="00B124BE"/>
    <w:rsid w:val="00B1254F"/>
    <w:rsid w:val="00B12D41"/>
    <w:rsid w:val="00B13005"/>
    <w:rsid w:val="00B130CF"/>
    <w:rsid w:val="00B13B1C"/>
    <w:rsid w:val="00B140AB"/>
    <w:rsid w:val="00B14441"/>
    <w:rsid w:val="00B166B3"/>
    <w:rsid w:val="00B16887"/>
    <w:rsid w:val="00B171FB"/>
    <w:rsid w:val="00B200D6"/>
    <w:rsid w:val="00B21093"/>
    <w:rsid w:val="00B21234"/>
    <w:rsid w:val="00B216BC"/>
    <w:rsid w:val="00B21D5F"/>
    <w:rsid w:val="00B22328"/>
    <w:rsid w:val="00B22839"/>
    <w:rsid w:val="00B23020"/>
    <w:rsid w:val="00B24B8E"/>
    <w:rsid w:val="00B25246"/>
    <w:rsid w:val="00B25430"/>
    <w:rsid w:val="00B25714"/>
    <w:rsid w:val="00B26BCD"/>
    <w:rsid w:val="00B26DFE"/>
    <w:rsid w:val="00B27B1A"/>
    <w:rsid w:val="00B300AB"/>
    <w:rsid w:val="00B30878"/>
    <w:rsid w:val="00B315D3"/>
    <w:rsid w:val="00B31A68"/>
    <w:rsid w:val="00B322DF"/>
    <w:rsid w:val="00B32C10"/>
    <w:rsid w:val="00B32D2C"/>
    <w:rsid w:val="00B334BE"/>
    <w:rsid w:val="00B3372B"/>
    <w:rsid w:val="00B33CE3"/>
    <w:rsid w:val="00B33E0C"/>
    <w:rsid w:val="00B33E0D"/>
    <w:rsid w:val="00B34174"/>
    <w:rsid w:val="00B350AC"/>
    <w:rsid w:val="00B35D01"/>
    <w:rsid w:val="00B36628"/>
    <w:rsid w:val="00B370A0"/>
    <w:rsid w:val="00B37C6F"/>
    <w:rsid w:val="00B40162"/>
    <w:rsid w:val="00B402E3"/>
    <w:rsid w:val="00B40E2C"/>
    <w:rsid w:val="00B419F4"/>
    <w:rsid w:val="00B41A7D"/>
    <w:rsid w:val="00B41F36"/>
    <w:rsid w:val="00B41F88"/>
    <w:rsid w:val="00B425A3"/>
    <w:rsid w:val="00B45809"/>
    <w:rsid w:val="00B459E6"/>
    <w:rsid w:val="00B46175"/>
    <w:rsid w:val="00B470C6"/>
    <w:rsid w:val="00B47912"/>
    <w:rsid w:val="00B47E57"/>
    <w:rsid w:val="00B502ED"/>
    <w:rsid w:val="00B51424"/>
    <w:rsid w:val="00B51764"/>
    <w:rsid w:val="00B53BEB"/>
    <w:rsid w:val="00B542D7"/>
    <w:rsid w:val="00B54D5C"/>
    <w:rsid w:val="00B557AE"/>
    <w:rsid w:val="00B56074"/>
    <w:rsid w:val="00B57B50"/>
    <w:rsid w:val="00B60AC1"/>
    <w:rsid w:val="00B62045"/>
    <w:rsid w:val="00B6241B"/>
    <w:rsid w:val="00B62902"/>
    <w:rsid w:val="00B62C2E"/>
    <w:rsid w:val="00B641C5"/>
    <w:rsid w:val="00B64856"/>
    <w:rsid w:val="00B65F5B"/>
    <w:rsid w:val="00B66837"/>
    <w:rsid w:val="00B70B54"/>
    <w:rsid w:val="00B70DB5"/>
    <w:rsid w:val="00B71BDF"/>
    <w:rsid w:val="00B71E64"/>
    <w:rsid w:val="00B722D9"/>
    <w:rsid w:val="00B7252D"/>
    <w:rsid w:val="00B74D3C"/>
    <w:rsid w:val="00B74DF3"/>
    <w:rsid w:val="00B75241"/>
    <w:rsid w:val="00B76355"/>
    <w:rsid w:val="00B764B6"/>
    <w:rsid w:val="00B77839"/>
    <w:rsid w:val="00B77873"/>
    <w:rsid w:val="00B803C3"/>
    <w:rsid w:val="00B80C42"/>
    <w:rsid w:val="00B80D87"/>
    <w:rsid w:val="00B81EB2"/>
    <w:rsid w:val="00B821B0"/>
    <w:rsid w:val="00B8323F"/>
    <w:rsid w:val="00B83637"/>
    <w:rsid w:val="00B83CAC"/>
    <w:rsid w:val="00B85031"/>
    <w:rsid w:val="00B876C9"/>
    <w:rsid w:val="00B90F1A"/>
    <w:rsid w:val="00B9180C"/>
    <w:rsid w:val="00B92616"/>
    <w:rsid w:val="00B9284B"/>
    <w:rsid w:val="00B92A76"/>
    <w:rsid w:val="00B92A9B"/>
    <w:rsid w:val="00B9427F"/>
    <w:rsid w:val="00B954E4"/>
    <w:rsid w:val="00B96F78"/>
    <w:rsid w:val="00B97254"/>
    <w:rsid w:val="00B97DD7"/>
    <w:rsid w:val="00BA0222"/>
    <w:rsid w:val="00BA2252"/>
    <w:rsid w:val="00BA2B75"/>
    <w:rsid w:val="00BA4517"/>
    <w:rsid w:val="00BA6D4F"/>
    <w:rsid w:val="00BA7A21"/>
    <w:rsid w:val="00BB00CA"/>
    <w:rsid w:val="00BB0855"/>
    <w:rsid w:val="00BB1B72"/>
    <w:rsid w:val="00BB46A2"/>
    <w:rsid w:val="00BB4C39"/>
    <w:rsid w:val="00BB65A3"/>
    <w:rsid w:val="00BB68E5"/>
    <w:rsid w:val="00BC01C0"/>
    <w:rsid w:val="00BC0552"/>
    <w:rsid w:val="00BC13C1"/>
    <w:rsid w:val="00BC175B"/>
    <w:rsid w:val="00BC2090"/>
    <w:rsid w:val="00BC22E6"/>
    <w:rsid w:val="00BC273D"/>
    <w:rsid w:val="00BC2ABA"/>
    <w:rsid w:val="00BC4268"/>
    <w:rsid w:val="00BC4DB6"/>
    <w:rsid w:val="00BC4FD3"/>
    <w:rsid w:val="00BC5147"/>
    <w:rsid w:val="00BC52F5"/>
    <w:rsid w:val="00BC583E"/>
    <w:rsid w:val="00BC5993"/>
    <w:rsid w:val="00BC6D20"/>
    <w:rsid w:val="00BC70A0"/>
    <w:rsid w:val="00BC7AB8"/>
    <w:rsid w:val="00BD00C4"/>
    <w:rsid w:val="00BD05BE"/>
    <w:rsid w:val="00BD08C5"/>
    <w:rsid w:val="00BD0D14"/>
    <w:rsid w:val="00BD1A95"/>
    <w:rsid w:val="00BD2048"/>
    <w:rsid w:val="00BD294C"/>
    <w:rsid w:val="00BD32B6"/>
    <w:rsid w:val="00BD34C6"/>
    <w:rsid w:val="00BD411C"/>
    <w:rsid w:val="00BD487D"/>
    <w:rsid w:val="00BD5BDA"/>
    <w:rsid w:val="00BD5F17"/>
    <w:rsid w:val="00BD6392"/>
    <w:rsid w:val="00BD71C2"/>
    <w:rsid w:val="00BD7847"/>
    <w:rsid w:val="00BE01AC"/>
    <w:rsid w:val="00BE0A95"/>
    <w:rsid w:val="00BE1A90"/>
    <w:rsid w:val="00BE1E5A"/>
    <w:rsid w:val="00BE24BD"/>
    <w:rsid w:val="00BE2C0D"/>
    <w:rsid w:val="00BE2E30"/>
    <w:rsid w:val="00BE4353"/>
    <w:rsid w:val="00BE62E6"/>
    <w:rsid w:val="00BE692B"/>
    <w:rsid w:val="00BE6CB8"/>
    <w:rsid w:val="00BE7E79"/>
    <w:rsid w:val="00BF0052"/>
    <w:rsid w:val="00BF0477"/>
    <w:rsid w:val="00BF12A7"/>
    <w:rsid w:val="00BF1390"/>
    <w:rsid w:val="00BF17C0"/>
    <w:rsid w:val="00BF1AF0"/>
    <w:rsid w:val="00BF1EEA"/>
    <w:rsid w:val="00BF3495"/>
    <w:rsid w:val="00BF35B6"/>
    <w:rsid w:val="00BF4E94"/>
    <w:rsid w:val="00BF5CFC"/>
    <w:rsid w:val="00BF6F3F"/>
    <w:rsid w:val="00BF7672"/>
    <w:rsid w:val="00C002AF"/>
    <w:rsid w:val="00C00763"/>
    <w:rsid w:val="00C016BA"/>
    <w:rsid w:val="00C01DE2"/>
    <w:rsid w:val="00C021BB"/>
    <w:rsid w:val="00C02A08"/>
    <w:rsid w:val="00C02A61"/>
    <w:rsid w:val="00C03E6E"/>
    <w:rsid w:val="00C03EBD"/>
    <w:rsid w:val="00C0425E"/>
    <w:rsid w:val="00C05EE9"/>
    <w:rsid w:val="00C06501"/>
    <w:rsid w:val="00C065FE"/>
    <w:rsid w:val="00C074E0"/>
    <w:rsid w:val="00C104D2"/>
    <w:rsid w:val="00C106BD"/>
    <w:rsid w:val="00C1083F"/>
    <w:rsid w:val="00C110EA"/>
    <w:rsid w:val="00C112BB"/>
    <w:rsid w:val="00C1137F"/>
    <w:rsid w:val="00C11878"/>
    <w:rsid w:val="00C1285B"/>
    <w:rsid w:val="00C138EE"/>
    <w:rsid w:val="00C13B34"/>
    <w:rsid w:val="00C15ACC"/>
    <w:rsid w:val="00C1613F"/>
    <w:rsid w:val="00C163E8"/>
    <w:rsid w:val="00C16814"/>
    <w:rsid w:val="00C1696A"/>
    <w:rsid w:val="00C16BCF"/>
    <w:rsid w:val="00C16FB8"/>
    <w:rsid w:val="00C17319"/>
    <w:rsid w:val="00C20D75"/>
    <w:rsid w:val="00C210E8"/>
    <w:rsid w:val="00C214C9"/>
    <w:rsid w:val="00C21D98"/>
    <w:rsid w:val="00C22522"/>
    <w:rsid w:val="00C229F0"/>
    <w:rsid w:val="00C24A4D"/>
    <w:rsid w:val="00C25121"/>
    <w:rsid w:val="00C27850"/>
    <w:rsid w:val="00C305FB"/>
    <w:rsid w:val="00C30967"/>
    <w:rsid w:val="00C30CE6"/>
    <w:rsid w:val="00C319BD"/>
    <w:rsid w:val="00C31C06"/>
    <w:rsid w:val="00C31F79"/>
    <w:rsid w:val="00C329D6"/>
    <w:rsid w:val="00C32B9C"/>
    <w:rsid w:val="00C3336A"/>
    <w:rsid w:val="00C34000"/>
    <w:rsid w:val="00C3462C"/>
    <w:rsid w:val="00C349AE"/>
    <w:rsid w:val="00C35703"/>
    <w:rsid w:val="00C35FD9"/>
    <w:rsid w:val="00C36B62"/>
    <w:rsid w:val="00C375AC"/>
    <w:rsid w:val="00C37A06"/>
    <w:rsid w:val="00C40006"/>
    <w:rsid w:val="00C41C8E"/>
    <w:rsid w:val="00C4208B"/>
    <w:rsid w:val="00C424C2"/>
    <w:rsid w:val="00C42E8E"/>
    <w:rsid w:val="00C432C7"/>
    <w:rsid w:val="00C436D9"/>
    <w:rsid w:val="00C43CD1"/>
    <w:rsid w:val="00C44444"/>
    <w:rsid w:val="00C44466"/>
    <w:rsid w:val="00C45A83"/>
    <w:rsid w:val="00C4646A"/>
    <w:rsid w:val="00C500E8"/>
    <w:rsid w:val="00C51A75"/>
    <w:rsid w:val="00C521A1"/>
    <w:rsid w:val="00C524F1"/>
    <w:rsid w:val="00C5545F"/>
    <w:rsid w:val="00C559FE"/>
    <w:rsid w:val="00C55D42"/>
    <w:rsid w:val="00C56131"/>
    <w:rsid w:val="00C56BBF"/>
    <w:rsid w:val="00C57C08"/>
    <w:rsid w:val="00C57F97"/>
    <w:rsid w:val="00C634B1"/>
    <w:rsid w:val="00C6448A"/>
    <w:rsid w:val="00C646FE"/>
    <w:rsid w:val="00C6636E"/>
    <w:rsid w:val="00C6653F"/>
    <w:rsid w:val="00C667FC"/>
    <w:rsid w:val="00C673BB"/>
    <w:rsid w:val="00C67A28"/>
    <w:rsid w:val="00C67CB8"/>
    <w:rsid w:val="00C7097B"/>
    <w:rsid w:val="00C7167D"/>
    <w:rsid w:val="00C71850"/>
    <w:rsid w:val="00C71862"/>
    <w:rsid w:val="00C72015"/>
    <w:rsid w:val="00C72205"/>
    <w:rsid w:val="00C7284B"/>
    <w:rsid w:val="00C74E3D"/>
    <w:rsid w:val="00C74FFE"/>
    <w:rsid w:val="00C7518B"/>
    <w:rsid w:val="00C751B4"/>
    <w:rsid w:val="00C763CC"/>
    <w:rsid w:val="00C76F71"/>
    <w:rsid w:val="00C7721E"/>
    <w:rsid w:val="00C802C4"/>
    <w:rsid w:val="00C803CB"/>
    <w:rsid w:val="00C8106C"/>
    <w:rsid w:val="00C818FF"/>
    <w:rsid w:val="00C824C5"/>
    <w:rsid w:val="00C82D25"/>
    <w:rsid w:val="00C82D78"/>
    <w:rsid w:val="00C83C3F"/>
    <w:rsid w:val="00C84571"/>
    <w:rsid w:val="00C84C99"/>
    <w:rsid w:val="00C851BC"/>
    <w:rsid w:val="00C86C5C"/>
    <w:rsid w:val="00C87DA5"/>
    <w:rsid w:val="00C916DA"/>
    <w:rsid w:val="00C91944"/>
    <w:rsid w:val="00C91D17"/>
    <w:rsid w:val="00C921F0"/>
    <w:rsid w:val="00C92E21"/>
    <w:rsid w:val="00C93BD1"/>
    <w:rsid w:val="00C965D2"/>
    <w:rsid w:val="00C9671E"/>
    <w:rsid w:val="00C97258"/>
    <w:rsid w:val="00C97EFD"/>
    <w:rsid w:val="00CA0279"/>
    <w:rsid w:val="00CA0C6C"/>
    <w:rsid w:val="00CA2E50"/>
    <w:rsid w:val="00CA3582"/>
    <w:rsid w:val="00CA483A"/>
    <w:rsid w:val="00CA4CA3"/>
    <w:rsid w:val="00CA520D"/>
    <w:rsid w:val="00CA5416"/>
    <w:rsid w:val="00CA5618"/>
    <w:rsid w:val="00CA618A"/>
    <w:rsid w:val="00CA6313"/>
    <w:rsid w:val="00CB0777"/>
    <w:rsid w:val="00CB2178"/>
    <w:rsid w:val="00CB22BC"/>
    <w:rsid w:val="00CB262B"/>
    <w:rsid w:val="00CB2739"/>
    <w:rsid w:val="00CB2ADF"/>
    <w:rsid w:val="00CB3D68"/>
    <w:rsid w:val="00CB5335"/>
    <w:rsid w:val="00CB588A"/>
    <w:rsid w:val="00CB6C06"/>
    <w:rsid w:val="00CC0FDB"/>
    <w:rsid w:val="00CC1335"/>
    <w:rsid w:val="00CC1E5C"/>
    <w:rsid w:val="00CC1FE0"/>
    <w:rsid w:val="00CC2F9D"/>
    <w:rsid w:val="00CC2FB9"/>
    <w:rsid w:val="00CC3C1B"/>
    <w:rsid w:val="00CC4507"/>
    <w:rsid w:val="00CC4AC0"/>
    <w:rsid w:val="00CC5598"/>
    <w:rsid w:val="00CC569C"/>
    <w:rsid w:val="00CC6EDB"/>
    <w:rsid w:val="00CD0416"/>
    <w:rsid w:val="00CD2053"/>
    <w:rsid w:val="00CD3860"/>
    <w:rsid w:val="00CD613C"/>
    <w:rsid w:val="00CD6215"/>
    <w:rsid w:val="00CD6E24"/>
    <w:rsid w:val="00CD6F14"/>
    <w:rsid w:val="00CD7656"/>
    <w:rsid w:val="00CD78B4"/>
    <w:rsid w:val="00CD7C29"/>
    <w:rsid w:val="00CE067A"/>
    <w:rsid w:val="00CE282C"/>
    <w:rsid w:val="00CE4423"/>
    <w:rsid w:val="00CE6666"/>
    <w:rsid w:val="00CE66BA"/>
    <w:rsid w:val="00CE7743"/>
    <w:rsid w:val="00CF0A3B"/>
    <w:rsid w:val="00CF10AE"/>
    <w:rsid w:val="00CF1BF4"/>
    <w:rsid w:val="00CF1E80"/>
    <w:rsid w:val="00CF2B21"/>
    <w:rsid w:val="00CF2E92"/>
    <w:rsid w:val="00CF39B0"/>
    <w:rsid w:val="00CF4388"/>
    <w:rsid w:val="00CF6DB8"/>
    <w:rsid w:val="00CF77D3"/>
    <w:rsid w:val="00CF7C2B"/>
    <w:rsid w:val="00D00CAA"/>
    <w:rsid w:val="00D015D2"/>
    <w:rsid w:val="00D01DC6"/>
    <w:rsid w:val="00D040F3"/>
    <w:rsid w:val="00D044CF"/>
    <w:rsid w:val="00D05365"/>
    <w:rsid w:val="00D053ED"/>
    <w:rsid w:val="00D05762"/>
    <w:rsid w:val="00D06811"/>
    <w:rsid w:val="00D0695B"/>
    <w:rsid w:val="00D06B3E"/>
    <w:rsid w:val="00D06E34"/>
    <w:rsid w:val="00D07ADE"/>
    <w:rsid w:val="00D11748"/>
    <w:rsid w:val="00D1220A"/>
    <w:rsid w:val="00D12246"/>
    <w:rsid w:val="00D12567"/>
    <w:rsid w:val="00D12A3C"/>
    <w:rsid w:val="00D12DCA"/>
    <w:rsid w:val="00D1324C"/>
    <w:rsid w:val="00D14BD0"/>
    <w:rsid w:val="00D14E08"/>
    <w:rsid w:val="00D17890"/>
    <w:rsid w:val="00D2002B"/>
    <w:rsid w:val="00D20217"/>
    <w:rsid w:val="00D2052E"/>
    <w:rsid w:val="00D20821"/>
    <w:rsid w:val="00D208D8"/>
    <w:rsid w:val="00D20A96"/>
    <w:rsid w:val="00D21182"/>
    <w:rsid w:val="00D21DF5"/>
    <w:rsid w:val="00D22D07"/>
    <w:rsid w:val="00D2333A"/>
    <w:rsid w:val="00D24E2C"/>
    <w:rsid w:val="00D25D98"/>
    <w:rsid w:val="00D25E4F"/>
    <w:rsid w:val="00D2615A"/>
    <w:rsid w:val="00D26498"/>
    <w:rsid w:val="00D268F7"/>
    <w:rsid w:val="00D26950"/>
    <w:rsid w:val="00D27159"/>
    <w:rsid w:val="00D30266"/>
    <w:rsid w:val="00D30868"/>
    <w:rsid w:val="00D30A5C"/>
    <w:rsid w:val="00D30D01"/>
    <w:rsid w:val="00D30F53"/>
    <w:rsid w:val="00D3259C"/>
    <w:rsid w:val="00D346B5"/>
    <w:rsid w:val="00D3487F"/>
    <w:rsid w:val="00D34DED"/>
    <w:rsid w:val="00D357C1"/>
    <w:rsid w:val="00D36485"/>
    <w:rsid w:val="00D36525"/>
    <w:rsid w:val="00D3694B"/>
    <w:rsid w:val="00D371C5"/>
    <w:rsid w:val="00D37D75"/>
    <w:rsid w:val="00D37F0E"/>
    <w:rsid w:val="00D40375"/>
    <w:rsid w:val="00D41709"/>
    <w:rsid w:val="00D428D5"/>
    <w:rsid w:val="00D43026"/>
    <w:rsid w:val="00D45016"/>
    <w:rsid w:val="00D45C9C"/>
    <w:rsid w:val="00D45EC3"/>
    <w:rsid w:val="00D46BFA"/>
    <w:rsid w:val="00D47AAE"/>
    <w:rsid w:val="00D50177"/>
    <w:rsid w:val="00D50C3E"/>
    <w:rsid w:val="00D50ECA"/>
    <w:rsid w:val="00D5133D"/>
    <w:rsid w:val="00D51A97"/>
    <w:rsid w:val="00D53578"/>
    <w:rsid w:val="00D53610"/>
    <w:rsid w:val="00D53DFA"/>
    <w:rsid w:val="00D541BF"/>
    <w:rsid w:val="00D54CD3"/>
    <w:rsid w:val="00D56130"/>
    <w:rsid w:val="00D561D3"/>
    <w:rsid w:val="00D56C31"/>
    <w:rsid w:val="00D5713D"/>
    <w:rsid w:val="00D57314"/>
    <w:rsid w:val="00D57959"/>
    <w:rsid w:val="00D600BE"/>
    <w:rsid w:val="00D60371"/>
    <w:rsid w:val="00D604EF"/>
    <w:rsid w:val="00D61A6A"/>
    <w:rsid w:val="00D62DF2"/>
    <w:rsid w:val="00D630E0"/>
    <w:rsid w:val="00D638FF"/>
    <w:rsid w:val="00D642F9"/>
    <w:rsid w:val="00D643CA"/>
    <w:rsid w:val="00D662A8"/>
    <w:rsid w:val="00D66B65"/>
    <w:rsid w:val="00D674DB"/>
    <w:rsid w:val="00D70A0D"/>
    <w:rsid w:val="00D70DB4"/>
    <w:rsid w:val="00D710B1"/>
    <w:rsid w:val="00D715E3"/>
    <w:rsid w:val="00D72711"/>
    <w:rsid w:val="00D72FA0"/>
    <w:rsid w:val="00D7365C"/>
    <w:rsid w:val="00D737D6"/>
    <w:rsid w:val="00D73A0A"/>
    <w:rsid w:val="00D74801"/>
    <w:rsid w:val="00D74FC6"/>
    <w:rsid w:val="00D757AB"/>
    <w:rsid w:val="00D76C72"/>
    <w:rsid w:val="00D770B3"/>
    <w:rsid w:val="00D777D3"/>
    <w:rsid w:val="00D77C2D"/>
    <w:rsid w:val="00D8017D"/>
    <w:rsid w:val="00D8020C"/>
    <w:rsid w:val="00D819AA"/>
    <w:rsid w:val="00D829AA"/>
    <w:rsid w:val="00D82ACF"/>
    <w:rsid w:val="00D84410"/>
    <w:rsid w:val="00D846BA"/>
    <w:rsid w:val="00D84EF1"/>
    <w:rsid w:val="00D86252"/>
    <w:rsid w:val="00D86CB5"/>
    <w:rsid w:val="00D86F28"/>
    <w:rsid w:val="00D877CD"/>
    <w:rsid w:val="00D877DD"/>
    <w:rsid w:val="00D87967"/>
    <w:rsid w:val="00D87A98"/>
    <w:rsid w:val="00D87BC1"/>
    <w:rsid w:val="00D87CC7"/>
    <w:rsid w:val="00D9053F"/>
    <w:rsid w:val="00D90634"/>
    <w:rsid w:val="00D90E50"/>
    <w:rsid w:val="00D945B7"/>
    <w:rsid w:val="00D94AC6"/>
    <w:rsid w:val="00D9501C"/>
    <w:rsid w:val="00D95BA0"/>
    <w:rsid w:val="00D965AF"/>
    <w:rsid w:val="00D96730"/>
    <w:rsid w:val="00D96910"/>
    <w:rsid w:val="00D96A89"/>
    <w:rsid w:val="00D96A8A"/>
    <w:rsid w:val="00D96BF4"/>
    <w:rsid w:val="00D97EB6"/>
    <w:rsid w:val="00D97F2E"/>
    <w:rsid w:val="00DA13EE"/>
    <w:rsid w:val="00DA1695"/>
    <w:rsid w:val="00DA1C38"/>
    <w:rsid w:val="00DA2409"/>
    <w:rsid w:val="00DA2F46"/>
    <w:rsid w:val="00DA4C33"/>
    <w:rsid w:val="00DA4E46"/>
    <w:rsid w:val="00DA53F0"/>
    <w:rsid w:val="00DA6137"/>
    <w:rsid w:val="00DA6D61"/>
    <w:rsid w:val="00DA6F29"/>
    <w:rsid w:val="00DA6F54"/>
    <w:rsid w:val="00DA72F1"/>
    <w:rsid w:val="00DB1B17"/>
    <w:rsid w:val="00DB2464"/>
    <w:rsid w:val="00DB2828"/>
    <w:rsid w:val="00DB2CF6"/>
    <w:rsid w:val="00DB327C"/>
    <w:rsid w:val="00DB39D0"/>
    <w:rsid w:val="00DB5209"/>
    <w:rsid w:val="00DB557F"/>
    <w:rsid w:val="00DB58E2"/>
    <w:rsid w:val="00DB5934"/>
    <w:rsid w:val="00DB5ADC"/>
    <w:rsid w:val="00DB5D5E"/>
    <w:rsid w:val="00DB607E"/>
    <w:rsid w:val="00DB6154"/>
    <w:rsid w:val="00DB73F4"/>
    <w:rsid w:val="00DB79ED"/>
    <w:rsid w:val="00DB7DD4"/>
    <w:rsid w:val="00DB7FD1"/>
    <w:rsid w:val="00DC0331"/>
    <w:rsid w:val="00DC1396"/>
    <w:rsid w:val="00DC3A4F"/>
    <w:rsid w:val="00DC3CB3"/>
    <w:rsid w:val="00DC4010"/>
    <w:rsid w:val="00DC4337"/>
    <w:rsid w:val="00DC4626"/>
    <w:rsid w:val="00DC48B2"/>
    <w:rsid w:val="00DC508D"/>
    <w:rsid w:val="00DC5418"/>
    <w:rsid w:val="00DC592B"/>
    <w:rsid w:val="00DC7311"/>
    <w:rsid w:val="00DC7C77"/>
    <w:rsid w:val="00DC7DA3"/>
    <w:rsid w:val="00DD12CB"/>
    <w:rsid w:val="00DD1FEA"/>
    <w:rsid w:val="00DD2091"/>
    <w:rsid w:val="00DD28E4"/>
    <w:rsid w:val="00DD2A48"/>
    <w:rsid w:val="00DD341C"/>
    <w:rsid w:val="00DD3B7C"/>
    <w:rsid w:val="00DD40E0"/>
    <w:rsid w:val="00DD42FD"/>
    <w:rsid w:val="00DD463A"/>
    <w:rsid w:val="00DD4E07"/>
    <w:rsid w:val="00DD7A01"/>
    <w:rsid w:val="00DE0533"/>
    <w:rsid w:val="00DE0BAB"/>
    <w:rsid w:val="00DE10BA"/>
    <w:rsid w:val="00DE147C"/>
    <w:rsid w:val="00DE2903"/>
    <w:rsid w:val="00DE290E"/>
    <w:rsid w:val="00DE4D44"/>
    <w:rsid w:val="00DE5180"/>
    <w:rsid w:val="00DE5928"/>
    <w:rsid w:val="00DE5D89"/>
    <w:rsid w:val="00DE64F0"/>
    <w:rsid w:val="00DE6BDF"/>
    <w:rsid w:val="00DE75FF"/>
    <w:rsid w:val="00DF1772"/>
    <w:rsid w:val="00DF21D1"/>
    <w:rsid w:val="00DF22E0"/>
    <w:rsid w:val="00DF54B5"/>
    <w:rsid w:val="00DF5CEF"/>
    <w:rsid w:val="00DF5D38"/>
    <w:rsid w:val="00DF61FF"/>
    <w:rsid w:val="00DF72E6"/>
    <w:rsid w:val="00DF7F1C"/>
    <w:rsid w:val="00E00D5E"/>
    <w:rsid w:val="00E010FA"/>
    <w:rsid w:val="00E034C8"/>
    <w:rsid w:val="00E0488F"/>
    <w:rsid w:val="00E04FDE"/>
    <w:rsid w:val="00E102BB"/>
    <w:rsid w:val="00E1089B"/>
    <w:rsid w:val="00E115E5"/>
    <w:rsid w:val="00E115EA"/>
    <w:rsid w:val="00E12C51"/>
    <w:rsid w:val="00E14EF6"/>
    <w:rsid w:val="00E150E9"/>
    <w:rsid w:val="00E16A8A"/>
    <w:rsid w:val="00E206C0"/>
    <w:rsid w:val="00E2088C"/>
    <w:rsid w:val="00E22717"/>
    <w:rsid w:val="00E24C3C"/>
    <w:rsid w:val="00E25F6D"/>
    <w:rsid w:val="00E261B2"/>
    <w:rsid w:val="00E26C1A"/>
    <w:rsid w:val="00E27036"/>
    <w:rsid w:val="00E27421"/>
    <w:rsid w:val="00E274F3"/>
    <w:rsid w:val="00E3007E"/>
    <w:rsid w:val="00E301B5"/>
    <w:rsid w:val="00E30698"/>
    <w:rsid w:val="00E31D16"/>
    <w:rsid w:val="00E31EBB"/>
    <w:rsid w:val="00E32506"/>
    <w:rsid w:val="00E32A01"/>
    <w:rsid w:val="00E331FA"/>
    <w:rsid w:val="00E33215"/>
    <w:rsid w:val="00E34954"/>
    <w:rsid w:val="00E352A4"/>
    <w:rsid w:val="00E3598E"/>
    <w:rsid w:val="00E35E2D"/>
    <w:rsid w:val="00E362E4"/>
    <w:rsid w:val="00E40F94"/>
    <w:rsid w:val="00E41E52"/>
    <w:rsid w:val="00E427A6"/>
    <w:rsid w:val="00E433AD"/>
    <w:rsid w:val="00E43A59"/>
    <w:rsid w:val="00E443D3"/>
    <w:rsid w:val="00E44E36"/>
    <w:rsid w:val="00E47544"/>
    <w:rsid w:val="00E476D0"/>
    <w:rsid w:val="00E47766"/>
    <w:rsid w:val="00E479A4"/>
    <w:rsid w:val="00E47AD1"/>
    <w:rsid w:val="00E47D64"/>
    <w:rsid w:val="00E47DF3"/>
    <w:rsid w:val="00E501ED"/>
    <w:rsid w:val="00E506F6"/>
    <w:rsid w:val="00E51F1F"/>
    <w:rsid w:val="00E52353"/>
    <w:rsid w:val="00E5303C"/>
    <w:rsid w:val="00E53329"/>
    <w:rsid w:val="00E535CE"/>
    <w:rsid w:val="00E563B3"/>
    <w:rsid w:val="00E563CC"/>
    <w:rsid w:val="00E563EF"/>
    <w:rsid w:val="00E57DDB"/>
    <w:rsid w:val="00E600A1"/>
    <w:rsid w:val="00E600AA"/>
    <w:rsid w:val="00E6094C"/>
    <w:rsid w:val="00E6197C"/>
    <w:rsid w:val="00E6213D"/>
    <w:rsid w:val="00E63440"/>
    <w:rsid w:val="00E640B9"/>
    <w:rsid w:val="00E6436B"/>
    <w:rsid w:val="00E64548"/>
    <w:rsid w:val="00E64C2B"/>
    <w:rsid w:val="00E64CDC"/>
    <w:rsid w:val="00E651C9"/>
    <w:rsid w:val="00E65850"/>
    <w:rsid w:val="00E661B8"/>
    <w:rsid w:val="00E667DE"/>
    <w:rsid w:val="00E6680A"/>
    <w:rsid w:val="00E672B6"/>
    <w:rsid w:val="00E673ED"/>
    <w:rsid w:val="00E67A48"/>
    <w:rsid w:val="00E67B49"/>
    <w:rsid w:val="00E67B85"/>
    <w:rsid w:val="00E70538"/>
    <w:rsid w:val="00E70F4C"/>
    <w:rsid w:val="00E711F4"/>
    <w:rsid w:val="00E71944"/>
    <w:rsid w:val="00E71C47"/>
    <w:rsid w:val="00E721AD"/>
    <w:rsid w:val="00E72239"/>
    <w:rsid w:val="00E72C85"/>
    <w:rsid w:val="00E73123"/>
    <w:rsid w:val="00E73FE3"/>
    <w:rsid w:val="00E74789"/>
    <w:rsid w:val="00E747C7"/>
    <w:rsid w:val="00E7512E"/>
    <w:rsid w:val="00E75604"/>
    <w:rsid w:val="00E80345"/>
    <w:rsid w:val="00E81020"/>
    <w:rsid w:val="00E8114B"/>
    <w:rsid w:val="00E81649"/>
    <w:rsid w:val="00E816F8"/>
    <w:rsid w:val="00E81709"/>
    <w:rsid w:val="00E8184D"/>
    <w:rsid w:val="00E81AAA"/>
    <w:rsid w:val="00E82434"/>
    <w:rsid w:val="00E8324C"/>
    <w:rsid w:val="00E83AE3"/>
    <w:rsid w:val="00E83DAD"/>
    <w:rsid w:val="00E8613C"/>
    <w:rsid w:val="00E861F3"/>
    <w:rsid w:val="00E86E7E"/>
    <w:rsid w:val="00E87B61"/>
    <w:rsid w:val="00E87DD0"/>
    <w:rsid w:val="00E906F4"/>
    <w:rsid w:val="00E90A6D"/>
    <w:rsid w:val="00E91755"/>
    <w:rsid w:val="00E91C82"/>
    <w:rsid w:val="00E91E45"/>
    <w:rsid w:val="00E929CD"/>
    <w:rsid w:val="00E92EB6"/>
    <w:rsid w:val="00E92FE6"/>
    <w:rsid w:val="00E94644"/>
    <w:rsid w:val="00E9551A"/>
    <w:rsid w:val="00E956E8"/>
    <w:rsid w:val="00E95824"/>
    <w:rsid w:val="00E97327"/>
    <w:rsid w:val="00E97DB3"/>
    <w:rsid w:val="00EA00A3"/>
    <w:rsid w:val="00EA1C99"/>
    <w:rsid w:val="00EA253A"/>
    <w:rsid w:val="00EA3FE5"/>
    <w:rsid w:val="00EA41CE"/>
    <w:rsid w:val="00EB042B"/>
    <w:rsid w:val="00EB1765"/>
    <w:rsid w:val="00EB1DB4"/>
    <w:rsid w:val="00EB1FCF"/>
    <w:rsid w:val="00EB22F4"/>
    <w:rsid w:val="00EB2C7D"/>
    <w:rsid w:val="00EB3755"/>
    <w:rsid w:val="00EB3A10"/>
    <w:rsid w:val="00EB45ED"/>
    <w:rsid w:val="00EB4775"/>
    <w:rsid w:val="00EB4951"/>
    <w:rsid w:val="00EB53F7"/>
    <w:rsid w:val="00EB63D0"/>
    <w:rsid w:val="00EB67B5"/>
    <w:rsid w:val="00EB67C7"/>
    <w:rsid w:val="00EB6B22"/>
    <w:rsid w:val="00EB6DB8"/>
    <w:rsid w:val="00EB7B27"/>
    <w:rsid w:val="00EC0B7D"/>
    <w:rsid w:val="00EC1EE9"/>
    <w:rsid w:val="00EC353F"/>
    <w:rsid w:val="00EC408F"/>
    <w:rsid w:val="00EC49C6"/>
    <w:rsid w:val="00EC5A7C"/>
    <w:rsid w:val="00EC630D"/>
    <w:rsid w:val="00EC6E28"/>
    <w:rsid w:val="00EC7E27"/>
    <w:rsid w:val="00EC7FF5"/>
    <w:rsid w:val="00ED0209"/>
    <w:rsid w:val="00ED02C5"/>
    <w:rsid w:val="00ED2115"/>
    <w:rsid w:val="00ED2212"/>
    <w:rsid w:val="00ED24E3"/>
    <w:rsid w:val="00ED2507"/>
    <w:rsid w:val="00ED280B"/>
    <w:rsid w:val="00ED2A7E"/>
    <w:rsid w:val="00ED3830"/>
    <w:rsid w:val="00ED3B4A"/>
    <w:rsid w:val="00ED4127"/>
    <w:rsid w:val="00ED4F60"/>
    <w:rsid w:val="00ED5818"/>
    <w:rsid w:val="00ED615A"/>
    <w:rsid w:val="00ED64A4"/>
    <w:rsid w:val="00ED6E42"/>
    <w:rsid w:val="00ED78BD"/>
    <w:rsid w:val="00EE1145"/>
    <w:rsid w:val="00EE2116"/>
    <w:rsid w:val="00EE2273"/>
    <w:rsid w:val="00EE2B04"/>
    <w:rsid w:val="00EE31EF"/>
    <w:rsid w:val="00EE3570"/>
    <w:rsid w:val="00EE56DA"/>
    <w:rsid w:val="00EE60B8"/>
    <w:rsid w:val="00EE62F9"/>
    <w:rsid w:val="00EE6327"/>
    <w:rsid w:val="00EE6529"/>
    <w:rsid w:val="00EE71D1"/>
    <w:rsid w:val="00EE7A06"/>
    <w:rsid w:val="00EF2B5D"/>
    <w:rsid w:val="00EF3507"/>
    <w:rsid w:val="00EF3821"/>
    <w:rsid w:val="00EF4484"/>
    <w:rsid w:val="00EF44C7"/>
    <w:rsid w:val="00EF4A1C"/>
    <w:rsid w:val="00EF4A79"/>
    <w:rsid w:val="00EF4F24"/>
    <w:rsid w:val="00EF56E7"/>
    <w:rsid w:val="00EF6225"/>
    <w:rsid w:val="00EF648B"/>
    <w:rsid w:val="00EF6652"/>
    <w:rsid w:val="00F00B8F"/>
    <w:rsid w:val="00F01465"/>
    <w:rsid w:val="00F019A9"/>
    <w:rsid w:val="00F02003"/>
    <w:rsid w:val="00F02E8C"/>
    <w:rsid w:val="00F0325B"/>
    <w:rsid w:val="00F03B56"/>
    <w:rsid w:val="00F03C4F"/>
    <w:rsid w:val="00F041B7"/>
    <w:rsid w:val="00F05A14"/>
    <w:rsid w:val="00F07C64"/>
    <w:rsid w:val="00F116CA"/>
    <w:rsid w:val="00F12396"/>
    <w:rsid w:val="00F12B15"/>
    <w:rsid w:val="00F14805"/>
    <w:rsid w:val="00F157B2"/>
    <w:rsid w:val="00F159FD"/>
    <w:rsid w:val="00F17077"/>
    <w:rsid w:val="00F1742E"/>
    <w:rsid w:val="00F202A3"/>
    <w:rsid w:val="00F2081A"/>
    <w:rsid w:val="00F21322"/>
    <w:rsid w:val="00F2229A"/>
    <w:rsid w:val="00F22BB7"/>
    <w:rsid w:val="00F23A8F"/>
    <w:rsid w:val="00F24035"/>
    <w:rsid w:val="00F2418E"/>
    <w:rsid w:val="00F247A3"/>
    <w:rsid w:val="00F24845"/>
    <w:rsid w:val="00F24861"/>
    <w:rsid w:val="00F25642"/>
    <w:rsid w:val="00F26B9E"/>
    <w:rsid w:val="00F3065A"/>
    <w:rsid w:val="00F30852"/>
    <w:rsid w:val="00F30864"/>
    <w:rsid w:val="00F30948"/>
    <w:rsid w:val="00F30F68"/>
    <w:rsid w:val="00F319EE"/>
    <w:rsid w:val="00F320D3"/>
    <w:rsid w:val="00F323FD"/>
    <w:rsid w:val="00F32734"/>
    <w:rsid w:val="00F33627"/>
    <w:rsid w:val="00F33EB6"/>
    <w:rsid w:val="00F34153"/>
    <w:rsid w:val="00F34FF7"/>
    <w:rsid w:val="00F35101"/>
    <w:rsid w:val="00F359DF"/>
    <w:rsid w:val="00F37B39"/>
    <w:rsid w:val="00F40131"/>
    <w:rsid w:val="00F40751"/>
    <w:rsid w:val="00F40B5B"/>
    <w:rsid w:val="00F411FE"/>
    <w:rsid w:val="00F416FC"/>
    <w:rsid w:val="00F42D99"/>
    <w:rsid w:val="00F42EAE"/>
    <w:rsid w:val="00F433FC"/>
    <w:rsid w:val="00F4439E"/>
    <w:rsid w:val="00F4448C"/>
    <w:rsid w:val="00F45997"/>
    <w:rsid w:val="00F46658"/>
    <w:rsid w:val="00F46737"/>
    <w:rsid w:val="00F46757"/>
    <w:rsid w:val="00F47FA7"/>
    <w:rsid w:val="00F50483"/>
    <w:rsid w:val="00F510BF"/>
    <w:rsid w:val="00F52C6E"/>
    <w:rsid w:val="00F5445D"/>
    <w:rsid w:val="00F54A67"/>
    <w:rsid w:val="00F54ECB"/>
    <w:rsid w:val="00F55359"/>
    <w:rsid w:val="00F556E8"/>
    <w:rsid w:val="00F55736"/>
    <w:rsid w:val="00F5647F"/>
    <w:rsid w:val="00F5701D"/>
    <w:rsid w:val="00F60ADE"/>
    <w:rsid w:val="00F60F51"/>
    <w:rsid w:val="00F613EF"/>
    <w:rsid w:val="00F621BE"/>
    <w:rsid w:val="00F6222E"/>
    <w:rsid w:val="00F626F4"/>
    <w:rsid w:val="00F630D7"/>
    <w:rsid w:val="00F638B9"/>
    <w:rsid w:val="00F6496C"/>
    <w:rsid w:val="00F64EFE"/>
    <w:rsid w:val="00F650A6"/>
    <w:rsid w:val="00F65943"/>
    <w:rsid w:val="00F660EF"/>
    <w:rsid w:val="00F66F4A"/>
    <w:rsid w:val="00F6717A"/>
    <w:rsid w:val="00F700FB"/>
    <w:rsid w:val="00F70D75"/>
    <w:rsid w:val="00F717DA"/>
    <w:rsid w:val="00F72A47"/>
    <w:rsid w:val="00F72FF8"/>
    <w:rsid w:val="00F735F1"/>
    <w:rsid w:val="00F739DC"/>
    <w:rsid w:val="00F742B6"/>
    <w:rsid w:val="00F75F21"/>
    <w:rsid w:val="00F7624A"/>
    <w:rsid w:val="00F769B3"/>
    <w:rsid w:val="00F772BE"/>
    <w:rsid w:val="00F7772A"/>
    <w:rsid w:val="00F77756"/>
    <w:rsid w:val="00F7780B"/>
    <w:rsid w:val="00F77EA8"/>
    <w:rsid w:val="00F80131"/>
    <w:rsid w:val="00F81860"/>
    <w:rsid w:val="00F82447"/>
    <w:rsid w:val="00F8279D"/>
    <w:rsid w:val="00F837C7"/>
    <w:rsid w:val="00F84098"/>
    <w:rsid w:val="00F856A2"/>
    <w:rsid w:val="00F87035"/>
    <w:rsid w:val="00F8715F"/>
    <w:rsid w:val="00F902A8"/>
    <w:rsid w:val="00F91577"/>
    <w:rsid w:val="00F92523"/>
    <w:rsid w:val="00F92BB4"/>
    <w:rsid w:val="00F92BCB"/>
    <w:rsid w:val="00F92ECD"/>
    <w:rsid w:val="00F930C4"/>
    <w:rsid w:val="00F93E3D"/>
    <w:rsid w:val="00F94393"/>
    <w:rsid w:val="00F94B75"/>
    <w:rsid w:val="00F94EF2"/>
    <w:rsid w:val="00F950C0"/>
    <w:rsid w:val="00F952A7"/>
    <w:rsid w:val="00F95B84"/>
    <w:rsid w:val="00F97E90"/>
    <w:rsid w:val="00FA0835"/>
    <w:rsid w:val="00FA1961"/>
    <w:rsid w:val="00FA2729"/>
    <w:rsid w:val="00FA2FAC"/>
    <w:rsid w:val="00FA3607"/>
    <w:rsid w:val="00FA4247"/>
    <w:rsid w:val="00FA4364"/>
    <w:rsid w:val="00FA5BB4"/>
    <w:rsid w:val="00FA5F81"/>
    <w:rsid w:val="00FA66EC"/>
    <w:rsid w:val="00FA7CEF"/>
    <w:rsid w:val="00FB06E8"/>
    <w:rsid w:val="00FB0A37"/>
    <w:rsid w:val="00FB0CDB"/>
    <w:rsid w:val="00FB0D4B"/>
    <w:rsid w:val="00FB0E22"/>
    <w:rsid w:val="00FB21F6"/>
    <w:rsid w:val="00FB3D8B"/>
    <w:rsid w:val="00FB5621"/>
    <w:rsid w:val="00FB5E72"/>
    <w:rsid w:val="00FB5F7E"/>
    <w:rsid w:val="00FB60C1"/>
    <w:rsid w:val="00FB76A6"/>
    <w:rsid w:val="00FC07AA"/>
    <w:rsid w:val="00FC09A5"/>
    <w:rsid w:val="00FC0B18"/>
    <w:rsid w:val="00FC0EFA"/>
    <w:rsid w:val="00FC2D6E"/>
    <w:rsid w:val="00FC3260"/>
    <w:rsid w:val="00FC34BF"/>
    <w:rsid w:val="00FC35DE"/>
    <w:rsid w:val="00FC473A"/>
    <w:rsid w:val="00FC4E89"/>
    <w:rsid w:val="00FC4F27"/>
    <w:rsid w:val="00FC52DB"/>
    <w:rsid w:val="00FC5F7F"/>
    <w:rsid w:val="00FC600B"/>
    <w:rsid w:val="00FC6252"/>
    <w:rsid w:val="00FC708C"/>
    <w:rsid w:val="00FC754E"/>
    <w:rsid w:val="00FC7BED"/>
    <w:rsid w:val="00FC7C3A"/>
    <w:rsid w:val="00FD007F"/>
    <w:rsid w:val="00FD0621"/>
    <w:rsid w:val="00FD11B7"/>
    <w:rsid w:val="00FD1238"/>
    <w:rsid w:val="00FD1A09"/>
    <w:rsid w:val="00FD2E76"/>
    <w:rsid w:val="00FD4B1E"/>
    <w:rsid w:val="00FD4B6F"/>
    <w:rsid w:val="00FD52E1"/>
    <w:rsid w:val="00FD5781"/>
    <w:rsid w:val="00FD60A0"/>
    <w:rsid w:val="00FD64DC"/>
    <w:rsid w:val="00FD773D"/>
    <w:rsid w:val="00FD7D85"/>
    <w:rsid w:val="00FE0F44"/>
    <w:rsid w:val="00FE265F"/>
    <w:rsid w:val="00FE385B"/>
    <w:rsid w:val="00FE3B7D"/>
    <w:rsid w:val="00FF061F"/>
    <w:rsid w:val="00FF0CD9"/>
    <w:rsid w:val="00FF1067"/>
    <w:rsid w:val="00FF26E0"/>
    <w:rsid w:val="00FF2D9C"/>
    <w:rsid w:val="00FF2F59"/>
    <w:rsid w:val="00FF31C3"/>
    <w:rsid w:val="00FF3EC9"/>
    <w:rsid w:val="00FF63B4"/>
    <w:rsid w:val="01A03038"/>
    <w:rsid w:val="07852CB9"/>
    <w:rsid w:val="0B9468E1"/>
    <w:rsid w:val="0BCE7081"/>
    <w:rsid w:val="10EC0501"/>
    <w:rsid w:val="191669B2"/>
    <w:rsid w:val="1B29083C"/>
    <w:rsid w:val="1F533E3D"/>
    <w:rsid w:val="287F30BB"/>
    <w:rsid w:val="28C77F6C"/>
    <w:rsid w:val="2DF274EC"/>
    <w:rsid w:val="2FE32706"/>
    <w:rsid w:val="32530459"/>
    <w:rsid w:val="386E5B72"/>
    <w:rsid w:val="3F665873"/>
    <w:rsid w:val="40611267"/>
    <w:rsid w:val="4A131278"/>
    <w:rsid w:val="4E274C19"/>
    <w:rsid w:val="4FF10E25"/>
    <w:rsid w:val="532A467D"/>
    <w:rsid w:val="57BF42AC"/>
    <w:rsid w:val="57C36CAA"/>
    <w:rsid w:val="57EA0C81"/>
    <w:rsid w:val="5BAC20C1"/>
    <w:rsid w:val="60845889"/>
    <w:rsid w:val="67557D22"/>
    <w:rsid w:val="676203AD"/>
    <w:rsid w:val="683C5770"/>
    <w:rsid w:val="6A6C3464"/>
    <w:rsid w:val="6DEA274B"/>
    <w:rsid w:val="6E281DDD"/>
    <w:rsid w:val="6F313E34"/>
    <w:rsid w:val="71665DE1"/>
    <w:rsid w:val="74D446B0"/>
    <w:rsid w:val="78683D91"/>
    <w:rsid w:val="791B6303"/>
    <w:rsid w:val="7DC64A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9F1543"/>
  <w15:chartTrackingRefBased/>
  <w15:docId w15:val="{67114CF9-0EEE-4465-8B24-AFD89E1EE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paragraph" w:styleId="1">
    <w:name w:val="heading 1"/>
    <w:basedOn w:val="a"/>
    <w:next w:val="a"/>
    <w:link w:val="10"/>
    <w:uiPriority w:val="9"/>
    <w:qFormat/>
    <w:pPr>
      <w:keepNext/>
      <w:keepLines/>
      <w:adjustRightInd w:val="0"/>
      <w:spacing w:before="340" w:after="330" w:line="578" w:lineRule="auto"/>
      <w:textAlignment w:val="baseline"/>
      <w:outlineLvl w:val="0"/>
    </w:pPr>
    <w:rPr>
      <w:b/>
      <w:bCs/>
      <w:kern w:val="44"/>
      <w:sz w:val="44"/>
      <w:szCs w:val="44"/>
    </w:rPr>
  </w:style>
  <w:style w:type="paragraph" w:styleId="2">
    <w:name w:val="heading 2"/>
    <w:basedOn w:val="a"/>
    <w:next w:val="a"/>
    <w:link w:val="20"/>
    <w:uiPriority w:val="9"/>
    <w:qFormat/>
    <w:pPr>
      <w:keepNext/>
      <w:keepLines/>
      <w:spacing w:before="260" w:after="260" w:line="416" w:lineRule="auto"/>
      <w:outlineLvl w:val="1"/>
    </w:pPr>
    <w:rPr>
      <w:rFonts w:ascii="Cambria" w:hAnsi="Cambria"/>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rPr>
      <w:b/>
      <w:bCs/>
      <w:kern w:val="44"/>
      <w:sz w:val="44"/>
      <w:szCs w:val="44"/>
    </w:rPr>
  </w:style>
  <w:style w:type="character" w:customStyle="1" w:styleId="20">
    <w:name w:val="标题 2 字符"/>
    <w:link w:val="2"/>
    <w:uiPriority w:val="9"/>
    <w:rPr>
      <w:rFonts w:ascii="Cambria" w:hAnsi="Cambria"/>
      <w:b/>
      <w:bCs/>
      <w:kern w:val="2"/>
      <w:sz w:val="32"/>
      <w:szCs w:val="32"/>
    </w:rPr>
  </w:style>
  <w:style w:type="paragraph" w:styleId="a3">
    <w:name w:val="annotation text"/>
    <w:basedOn w:val="a"/>
    <w:link w:val="a4"/>
    <w:uiPriority w:val="99"/>
    <w:unhideWhenUsed/>
    <w:pPr>
      <w:jc w:val="left"/>
    </w:pPr>
    <w:rPr>
      <w:rFonts w:ascii="Calibri" w:hAnsi="Calibri"/>
      <w:szCs w:val="22"/>
    </w:rPr>
  </w:style>
  <w:style w:type="character" w:customStyle="1" w:styleId="a4">
    <w:name w:val="批注文字 字符"/>
    <w:link w:val="a3"/>
    <w:uiPriority w:val="99"/>
    <w:rPr>
      <w:rFonts w:ascii="Calibri" w:hAnsi="Calibri"/>
      <w:kern w:val="2"/>
      <w:sz w:val="21"/>
      <w:szCs w:val="22"/>
    </w:rPr>
  </w:style>
  <w:style w:type="paragraph" w:styleId="a5">
    <w:name w:val="Body Text"/>
    <w:basedOn w:val="a"/>
    <w:link w:val="a6"/>
    <w:uiPriority w:val="1"/>
    <w:qFormat/>
    <w:pPr>
      <w:spacing w:before="48"/>
      <w:ind w:left="854"/>
      <w:jc w:val="left"/>
    </w:pPr>
    <w:rPr>
      <w:rFonts w:ascii="宋体" w:hAnsi="宋体"/>
      <w:kern w:val="0"/>
      <w:sz w:val="32"/>
      <w:szCs w:val="32"/>
      <w:lang w:eastAsia="en-US"/>
    </w:rPr>
  </w:style>
  <w:style w:type="character" w:customStyle="1" w:styleId="a6">
    <w:name w:val="正文文本 字符"/>
    <w:link w:val="a5"/>
    <w:uiPriority w:val="1"/>
    <w:rPr>
      <w:rFonts w:ascii="宋体" w:hAnsi="宋体"/>
      <w:sz w:val="32"/>
      <w:szCs w:val="32"/>
      <w:lang w:eastAsia="en-US"/>
    </w:rPr>
  </w:style>
  <w:style w:type="paragraph" w:styleId="a7">
    <w:name w:val="Plain Text"/>
    <w:basedOn w:val="a"/>
    <w:link w:val="a8"/>
    <w:uiPriority w:val="99"/>
    <w:unhideWhenUsed/>
    <w:rPr>
      <w:rFonts w:ascii="宋体" w:hAnsi="Courier New" w:cs="Courier New"/>
      <w:szCs w:val="21"/>
    </w:rPr>
  </w:style>
  <w:style w:type="character" w:customStyle="1" w:styleId="a8">
    <w:name w:val="纯文本 字符"/>
    <w:link w:val="a7"/>
    <w:uiPriority w:val="99"/>
    <w:rPr>
      <w:rFonts w:ascii="宋体" w:hAnsi="Courier New" w:cs="Courier New"/>
      <w:kern w:val="2"/>
      <w:sz w:val="21"/>
      <w:szCs w:val="21"/>
    </w:rPr>
  </w:style>
  <w:style w:type="paragraph" w:styleId="a9">
    <w:name w:val="Date"/>
    <w:basedOn w:val="a"/>
    <w:next w:val="a"/>
    <w:link w:val="aa"/>
    <w:uiPriority w:val="99"/>
    <w:unhideWhenUsed/>
    <w:pPr>
      <w:ind w:leftChars="2500" w:left="100"/>
    </w:pPr>
  </w:style>
  <w:style w:type="character" w:customStyle="1" w:styleId="aa">
    <w:name w:val="日期 字符"/>
    <w:link w:val="a9"/>
    <w:uiPriority w:val="99"/>
    <w:semiHidden/>
    <w:rPr>
      <w:kern w:val="2"/>
      <w:sz w:val="21"/>
    </w:rPr>
  </w:style>
  <w:style w:type="paragraph" w:styleId="ab">
    <w:name w:val="Balloon Text"/>
    <w:basedOn w:val="a"/>
    <w:link w:val="ac"/>
    <w:uiPriority w:val="99"/>
    <w:unhideWhenUsed/>
    <w:rPr>
      <w:sz w:val="18"/>
      <w:szCs w:val="18"/>
    </w:rPr>
  </w:style>
  <w:style w:type="character" w:customStyle="1" w:styleId="ac">
    <w:name w:val="批注框文本 字符"/>
    <w:link w:val="ab"/>
    <w:uiPriority w:val="99"/>
    <w:semiHidden/>
    <w:rPr>
      <w:kern w:val="2"/>
      <w:sz w:val="18"/>
      <w:szCs w:val="18"/>
    </w:rPr>
  </w:style>
  <w:style w:type="paragraph" w:styleId="ad">
    <w:name w:val="footer"/>
    <w:basedOn w:val="a"/>
    <w:link w:val="ae"/>
    <w:uiPriority w:val="99"/>
    <w:pPr>
      <w:tabs>
        <w:tab w:val="center" w:pos="4153"/>
        <w:tab w:val="right" w:pos="8306"/>
      </w:tabs>
      <w:snapToGrid w:val="0"/>
      <w:jc w:val="left"/>
    </w:pPr>
    <w:rPr>
      <w:sz w:val="18"/>
    </w:rPr>
  </w:style>
  <w:style w:type="character" w:customStyle="1" w:styleId="ae">
    <w:name w:val="页脚 字符"/>
    <w:link w:val="ad"/>
    <w:uiPriority w:val="99"/>
    <w:rPr>
      <w:kern w:val="2"/>
      <w:sz w:val="18"/>
    </w:rPr>
  </w:style>
  <w:style w:type="paragraph" w:styleId="af">
    <w:name w:val="header"/>
    <w:basedOn w:val="a"/>
    <w:link w:val="af0"/>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customStyle="1" w:styleId="af0">
    <w:name w:val="页眉 字符"/>
    <w:link w:val="af"/>
    <w:uiPriority w:val="99"/>
    <w:rPr>
      <w:kern w:val="2"/>
      <w:sz w:val="18"/>
    </w:rPr>
  </w:style>
  <w:style w:type="paragraph" w:styleId="af1">
    <w:name w:val="footnote text"/>
    <w:basedOn w:val="a"/>
    <w:link w:val="af2"/>
    <w:uiPriority w:val="99"/>
    <w:unhideWhenUsed/>
    <w:pPr>
      <w:snapToGrid w:val="0"/>
      <w:jc w:val="left"/>
    </w:pPr>
    <w:rPr>
      <w:rFonts w:ascii="Calibri" w:hAnsi="Calibri"/>
      <w:sz w:val="18"/>
      <w:szCs w:val="18"/>
    </w:rPr>
  </w:style>
  <w:style w:type="character" w:customStyle="1" w:styleId="af2">
    <w:name w:val="脚注文本 字符"/>
    <w:link w:val="af1"/>
    <w:uiPriority w:val="99"/>
    <w:semiHidden/>
    <w:rPr>
      <w:rFonts w:ascii="Calibri" w:hAnsi="Calibri"/>
      <w:kern w:val="2"/>
      <w:sz w:val="18"/>
      <w:szCs w:val="18"/>
    </w:rPr>
  </w:style>
  <w:style w:type="paragraph" w:styleId="af3">
    <w:name w:val="Normal (Web)"/>
    <w:basedOn w:val="a"/>
    <w:uiPriority w:val="99"/>
    <w:unhideWhenUsed/>
    <w:qFormat/>
    <w:pPr>
      <w:widowControl/>
      <w:spacing w:before="100" w:beforeAutospacing="1" w:after="100" w:afterAutospacing="1"/>
      <w:jc w:val="left"/>
    </w:pPr>
    <w:rPr>
      <w:rFonts w:ascii="宋体" w:hAnsi="宋体" w:cs="宋体"/>
      <w:kern w:val="0"/>
      <w:sz w:val="24"/>
      <w:szCs w:val="24"/>
    </w:rPr>
  </w:style>
  <w:style w:type="paragraph" w:styleId="af4">
    <w:name w:val="Title"/>
    <w:basedOn w:val="a"/>
    <w:next w:val="a"/>
    <w:link w:val="af5"/>
    <w:uiPriority w:val="10"/>
    <w:qFormat/>
    <w:pPr>
      <w:spacing w:before="240" w:after="60"/>
      <w:jc w:val="center"/>
      <w:outlineLvl w:val="0"/>
    </w:pPr>
    <w:rPr>
      <w:rFonts w:ascii="Cambria" w:hAnsi="Cambria"/>
      <w:b/>
      <w:bCs/>
      <w:sz w:val="32"/>
      <w:szCs w:val="32"/>
    </w:rPr>
  </w:style>
  <w:style w:type="character" w:customStyle="1" w:styleId="af5">
    <w:name w:val="标题 字符"/>
    <w:link w:val="af4"/>
    <w:uiPriority w:val="10"/>
    <w:rPr>
      <w:rFonts w:ascii="Cambria" w:hAnsi="Cambria"/>
      <w:b/>
      <w:bCs/>
      <w:kern w:val="2"/>
      <w:sz w:val="32"/>
      <w:szCs w:val="32"/>
    </w:rPr>
  </w:style>
  <w:style w:type="paragraph" w:styleId="af6">
    <w:name w:val="annotation subject"/>
    <w:basedOn w:val="a3"/>
    <w:next w:val="a3"/>
    <w:link w:val="af7"/>
    <w:uiPriority w:val="99"/>
    <w:unhideWhenUsed/>
    <w:rPr>
      <w:rFonts w:ascii="Times New Roman" w:hAnsi="Times New Roman"/>
      <w:b/>
      <w:bCs/>
      <w:szCs w:val="20"/>
    </w:rPr>
  </w:style>
  <w:style w:type="character" w:customStyle="1" w:styleId="af7">
    <w:name w:val="批注主题 字符"/>
    <w:link w:val="af6"/>
    <w:uiPriority w:val="99"/>
    <w:semiHidden/>
    <w:rPr>
      <w:rFonts w:ascii="Calibri" w:hAnsi="Calibri"/>
      <w:b/>
      <w:bCs/>
      <w:kern w:val="2"/>
      <w:sz w:val="21"/>
      <w:szCs w:val="22"/>
    </w:rPr>
  </w:style>
  <w:style w:type="table" w:styleId="af8">
    <w:name w:val="Table Grid"/>
    <w:basedOn w:val="a1"/>
    <w:uiPriority w:val="3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9">
    <w:name w:val="Emphasis"/>
    <w:uiPriority w:val="20"/>
    <w:qFormat/>
    <w:rPr>
      <w:i/>
      <w:iCs/>
    </w:rPr>
  </w:style>
  <w:style w:type="character" w:styleId="afa">
    <w:name w:val="Hyperlink"/>
    <w:uiPriority w:val="99"/>
    <w:unhideWhenUsed/>
    <w:rPr>
      <w:color w:val="0000FF"/>
      <w:u w:val="single"/>
    </w:rPr>
  </w:style>
  <w:style w:type="character" w:styleId="afb">
    <w:name w:val="annotation reference"/>
    <w:uiPriority w:val="99"/>
    <w:unhideWhenUsed/>
    <w:rPr>
      <w:sz w:val="21"/>
      <w:szCs w:val="21"/>
    </w:rPr>
  </w:style>
  <w:style w:type="character" w:styleId="afc">
    <w:name w:val="footnote reference"/>
    <w:uiPriority w:val="99"/>
    <w:unhideWhenUsed/>
    <w:rPr>
      <w:vertAlign w:val="superscript"/>
    </w:rPr>
  </w:style>
  <w:style w:type="character" w:customStyle="1" w:styleId="content">
    <w:name w:val="content"/>
    <w:rPr>
      <w:rFonts w:ascii="Verdana" w:eastAsia="Times New Roman" w:hAnsi="Verdana"/>
      <w:kern w:val="0"/>
      <w:sz w:val="20"/>
      <w:szCs w:val="20"/>
      <w:lang w:eastAsia="en-US"/>
    </w:rPr>
  </w:style>
  <w:style w:type="paragraph" w:customStyle="1" w:styleId="Default">
    <w:name w:val="Default"/>
    <w:qFormat/>
    <w:pPr>
      <w:widowControl w:val="0"/>
      <w:autoSpaceDE w:val="0"/>
      <w:autoSpaceDN w:val="0"/>
      <w:adjustRightInd w:val="0"/>
    </w:pPr>
    <w:rPr>
      <w:rFonts w:ascii="华文仿宋" w:eastAsia="华文仿宋" w:hAnsi="Calibri" w:cs="华文仿宋"/>
      <w:color w:val="000000"/>
      <w:sz w:val="24"/>
      <w:szCs w:val="24"/>
    </w:rPr>
  </w:style>
  <w:style w:type="paragraph" w:customStyle="1" w:styleId="11">
    <w:name w:val="页脚1"/>
    <w:basedOn w:val="a"/>
    <w:pPr>
      <w:tabs>
        <w:tab w:val="center" w:pos="4153"/>
        <w:tab w:val="right" w:pos="8306"/>
      </w:tabs>
      <w:snapToGrid w:val="0"/>
      <w:jc w:val="left"/>
    </w:pPr>
    <w:rPr>
      <w:sz w:val="18"/>
      <w:szCs w:val="18"/>
    </w:rPr>
  </w:style>
  <w:style w:type="paragraph"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basedOn w:val="a"/>
    <w:pPr>
      <w:widowControl/>
      <w:spacing w:after="160" w:line="240" w:lineRule="exact"/>
      <w:jc w:val="left"/>
    </w:pPr>
    <w:rPr>
      <w:rFonts w:ascii="Verdana" w:eastAsia="Times New Roman" w:hAnsi="Verdana"/>
      <w:kern w:val="0"/>
      <w:sz w:val="20"/>
      <w:lang w:eastAsia="en-US"/>
    </w:rPr>
  </w:style>
  <w:style w:type="paragraph" w:customStyle="1" w:styleId="12">
    <w:name w:val="标题1"/>
    <w:basedOn w:val="a"/>
    <w:next w:val="a"/>
    <w:pPr>
      <w:tabs>
        <w:tab w:val="left" w:pos="9193"/>
        <w:tab w:val="left" w:pos="9827"/>
      </w:tabs>
      <w:autoSpaceDE w:val="0"/>
      <w:autoSpaceDN w:val="0"/>
      <w:snapToGrid w:val="0"/>
      <w:spacing w:line="700" w:lineRule="atLeast"/>
      <w:jc w:val="center"/>
    </w:pPr>
    <w:rPr>
      <w:rFonts w:eastAsia="方正小标宋_GBK"/>
      <w:snapToGrid w:val="0"/>
      <w:kern w:val="0"/>
      <w:sz w:val="44"/>
    </w:rPr>
  </w:style>
  <w:style w:type="paragraph" w:customStyle="1" w:styleId="13">
    <w:name w:val="列表段落1"/>
    <w:basedOn w:val="a"/>
    <w:uiPriority w:val="34"/>
    <w:qFormat/>
    <w:pPr>
      <w:ind w:firstLineChars="200" w:firstLine="420"/>
    </w:pPr>
  </w:style>
  <w:style w:type="paragraph" w:customStyle="1" w:styleId="14">
    <w:name w:val="正文1"/>
    <w:pPr>
      <w:widowControl w:val="0"/>
      <w:jc w:val="both"/>
    </w:pPr>
    <w:rPr>
      <w:rFonts w:ascii="Calibri" w:hAnsi="Calibri" w:cs="宋体"/>
      <w:kern w:val="2"/>
      <w:sz w:val="21"/>
      <w:szCs w:val="21"/>
    </w:rPr>
  </w:style>
  <w:style w:type="paragraph" w:styleId="afd">
    <w:name w:val="No Spacing"/>
    <w:uiPriority w:val="1"/>
    <w:qFormat/>
    <w:pPr>
      <w:widowControl w:val="0"/>
      <w:jc w:val="both"/>
    </w:pPr>
    <w:rPr>
      <w:kern w:val="2"/>
      <w:sz w:val="21"/>
    </w:rPr>
  </w:style>
  <w:style w:type="paragraph" w:customStyle="1" w:styleId="afe">
    <w:name w:val="附件栏"/>
    <w:basedOn w:val="a"/>
    <w:pPr>
      <w:autoSpaceDE w:val="0"/>
      <w:autoSpaceDN w:val="0"/>
      <w:snapToGrid w:val="0"/>
      <w:spacing w:line="590" w:lineRule="atLeast"/>
      <w:ind w:firstLine="624"/>
    </w:pPr>
    <w:rPr>
      <w:rFonts w:eastAsia="方正仿宋_GBK"/>
      <w:snapToGrid w:val="0"/>
      <w:kern w:val="0"/>
      <w:sz w:val="32"/>
    </w:rPr>
  </w:style>
  <w:style w:type="paragraph" w:customStyle="1" w:styleId="aff">
    <w:name w:val="列出段落"/>
    <w:basedOn w:val="a"/>
    <w:uiPriority w:val="34"/>
    <w:qFormat/>
    <w:pPr>
      <w:ind w:firstLineChars="200" w:firstLine="420"/>
    </w:pPr>
    <w:rPr>
      <w:szCs w:val="24"/>
    </w:rPr>
  </w:style>
  <w:style w:type="paragraph" w:customStyle="1" w:styleId="15">
    <w:name w:val="无间隔1"/>
    <w:uiPriority w:val="1"/>
    <w:qFormat/>
    <w:pPr>
      <w:widowControl w:val="0"/>
      <w:jc w:val="both"/>
    </w:pPr>
    <w:rPr>
      <w:rFonts w:ascii="Calibri" w:hAnsi="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047126">
      <w:bodyDiv w:val="1"/>
      <w:marLeft w:val="0"/>
      <w:marRight w:val="0"/>
      <w:marTop w:val="0"/>
      <w:marBottom w:val="0"/>
      <w:divBdr>
        <w:top w:val="none" w:sz="0" w:space="0" w:color="auto"/>
        <w:left w:val="none" w:sz="0" w:space="0" w:color="auto"/>
        <w:bottom w:val="none" w:sz="0" w:space="0" w:color="auto"/>
        <w:right w:val="none" w:sz="0" w:space="0" w:color="auto"/>
      </w:divBdr>
    </w:div>
    <w:div w:id="802772402">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artor\Documents\Normal.wp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Normal.wpt</Template>
  <TotalTime>0</TotalTime>
  <Pages>7</Pages>
  <Words>1203</Words>
  <Characters>1334</Characters>
  <Application>Microsoft Office Word</Application>
  <DocSecurity>0</DocSecurity>
  <PresentationFormat/>
  <Lines>72</Lines>
  <Paragraphs>27</Paragraphs>
  <Slides>0</Slides>
  <Notes>0</Notes>
  <HiddenSlides>0</HiddenSlides>
  <MMClips>0</MMClips>
  <ScaleCrop>false</ScaleCrop>
  <Company>Microsoft</Company>
  <LinksUpToDate>false</LinksUpToDate>
  <CharactersWithSpaces>1350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中航安盟财产保险有限公司</dc:title>
  <dc:subject/>
  <dc:creator>wangyuqi</dc:creator>
  <cp:keywords/>
  <cp:lastModifiedBy>gui qinggang</cp:lastModifiedBy>
  <cp:revision>3</cp:revision>
  <cp:lastPrinted>2025-07-17T06:09:00Z</cp:lastPrinted>
  <dcterms:created xsi:type="dcterms:W3CDTF">2026-06-04T02:01:00Z</dcterms:created>
  <dcterms:modified xsi:type="dcterms:W3CDTF">2026-06-04T02:01:00Z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2052-12.1.0.18372</vt:lpwstr>
  </property>
  <property fmtid="{D5CDD505-2E9C-101B-9397-08002B2CF9AE}" pid="3" name="ICV">
    <vt:lpwstr>0904F27BE521438F82E5AF3B57FFBCE1_13</vt:lpwstr>
  </property>
</Properties>
</file>